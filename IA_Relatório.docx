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Y="-4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8B7B0B2" w14:textId="77777777" w:rsidTr="00801D78">
        <w:trPr>
          <w:trHeight w:val="2113"/>
        </w:trPr>
        <w:tc>
          <w:tcPr>
            <w:tcW w:w="3964" w:type="dxa"/>
          </w:tcPr>
          <w:p w14:paraId="1E333D3A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</w:rPr>
              <w:drawing>
                <wp:inline distT="0" distB="0" distL="0" distR="0" wp14:anchorId="5A024EDD" wp14:editId="259868F3">
                  <wp:extent cx="2503805" cy="1343025"/>
                  <wp:effectExtent l="0" t="0" r="0" b="0"/>
                  <wp:docPr id="2080535696" name="Imagem 2080535696" descr="Uma imagem com texto, Tipo de letra, captura de ecrã, Gráfico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5696" name="Imagem 2080535696" descr="Uma imagem com texto, Tipo de letra, captura de ecrã, Gráfico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EC0980A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2D95736D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5979F47D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36A53BB9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7BF0F9A7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66A6668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</w:tr>
    </w:tbl>
    <w:p w14:paraId="5EA473A4" w14:textId="17671F29" w:rsidR="0095144B" w:rsidRPr="005A40E9" w:rsidRDefault="00D9351D" w:rsidP="0095144B">
      <w:pPr>
        <w:rPr>
          <w:rFonts w:cs="Times New Roman"/>
          <w:b/>
          <w:color w:val="FFFFFF" w:themeColor="background1"/>
          <w:sz w:val="34"/>
          <w:szCs w:val="34"/>
        </w:rPr>
      </w:pPr>
      <w:r>
        <w:rPr>
          <w:rFonts w:cs="Times New Roman"/>
          <w:b/>
          <w:noProof/>
          <w:color w:val="FFFFFF" w:themeColor="background1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B8F18C4" wp14:editId="1995B7E4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742712" cy="10829677"/>
                <wp:effectExtent l="0" t="0" r="10795" b="10160"/>
                <wp:wrapNone/>
                <wp:docPr id="50594539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712" cy="10829677"/>
                        </a:xfrm>
                        <a:prstGeom prst="rect">
                          <a:avLst/>
                        </a:prstGeom>
                        <a:solidFill>
                          <a:srgbClr val="ED2E3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2EA59" id="Retângulo 3" o:spid="_x0000_s1026" style="position:absolute;margin-left:0;margin-top:-70.9pt;width:609.65pt;height:852.75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" fillcolor="#ed2e3a" strokecolor="#091723 [484]" strokeweight="1pt">
                <w10:wrap anchorx="page"/>
              </v:rect>
            </w:pict>
          </mc:Fallback>
        </mc:AlternateContent>
      </w:r>
    </w:p>
    <w:p w14:paraId="65F54E57" w14:textId="77777777" w:rsidR="0095144B" w:rsidRPr="005A40E9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290DD20F" w14:textId="07240C25" w:rsidR="0095144B" w:rsidRPr="00514940" w:rsidRDefault="007A2309" w:rsidP="007A2309">
      <w:pPr>
        <w:tabs>
          <w:tab w:val="left" w:pos="1843"/>
        </w:tabs>
        <w:spacing w:after="0" w:line="240" w:lineRule="auto"/>
        <w:ind w:left="1985" w:right="543" w:hanging="1985"/>
        <w:jc w:val="center"/>
        <w:rPr>
          <w:rFonts w:cs="Times New Roman"/>
          <w:color w:val="FFFFFF" w:themeColor="background1"/>
          <w:sz w:val="14"/>
        </w:rPr>
      </w:pPr>
      <w:r w:rsidRPr="007A2309">
        <w:rPr>
          <w:rFonts w:cs="Times New Roman"/>
          <w:b/>
          <w:color w:val="FFFFFF" w:themeColor="background1"/>
          <w:sz w:val="34"/>
          <w:szCs w:val="34"/>
        </w:rPr>
        <w:t>Métodos d</w:t>
      </w:r>
      <w:r>
        <w:rPr>
          <w:rFonts w:cs="Times New Roman"/>
          <w:b/>
          <w:color w:val="FFFFFF" w:themeColor="background1"/>
          <w:sz w:val="34"/>
          <w:szCs w:val="34"/>
        </w:rPr>
        <w:t>e</w:t>
      </w:r>
      <w:r w:rsidRPr="007A2309">
        <w:rPr>
          <w:rFonts w:cs="Times New Roman"/>
          <w:b/>
          <w:color w:val="FFFFFF" w:themeColor="background1"/>
          <w:sz w:val="34"/>
          <w:szCs w:val="34"/>
        </w:rPr>
        <w:t xml:space="preserve"> Procura, OCR </w:t>
      </w:r>
      <w:r>
        <w:rPr>
          <w:rFonts w:cs="Times New Roman"/>
          <w:b/>
          <w:color w:val="FFFFFF" w:themeColor="background1"/>
          <w:sz w:val="34"/>
          <w:szCs w:val="34"/>
        </w:rPr>
        <w:t>e</w:t>
      </w:r>
      <w:r w:rsidRPr="007A2309">
        <w:rPr>
          <w:rFonts w:cs="Times New Roman"/>
          <w:b/>
          <w:color w:val="FFFFFF" w:themeColor="background1"/>
          <w:sz w:val="34"/>
          <w:szCs w:val="34"/>
        </w:rPr>
        <w:t xml:space="preserve"> LLM</w:t>
      </w:r>
    </w:p>
    <w:p w14:paraId="12403FDA" w14:textId="550F700F" w:rsidR="0095144B" w:rsidRPr="00514940" w:rsidRDefault="007A2309" w:rsidP="0095144B">
      <w:pPr>
        <w:spacing w:after="0" w:line="220" w:lineRule="exact"/>
        <w:ind w:left="1560" w:right="543" w:hanging="1134"/>
        <w:jc w:val="center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t>Unidade Curricular de Inteligência Artificial</w:t>
      </w:r>
    </w:p>
    <w:p w14:paraId="45DE3CBA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79CC7DB0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34FECC23" w14:textId="77777777" w:rsidR="0095144B" w:rsidRPr="00514940" w:rsidRDefault="0095144B" w:rsidP="0095144B">
      <w:pPr>
        <w:spacing w:after="0" w:line="220" w:lineRule="exact"/>
        <w:ind w:left="1985" w:right="543" w:hanging="1134"/>
        <w:rPr>
          <w:rFonts w:cs="Times New Roman"/>
          <w:color w:val="FFFFFF" w:themeColor="background1"/>
          <w:sz w:val="28"/>
        </w:rPr>
      </w:pPr>
    </w:p>
    <w:p w14:paraId="2DEA36A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0D3F79A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572A3B4E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0A31F80E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2A0EC546" w14:textId="77777777" w:rsidR="00C37368" w:rsidRDefault="00C37368" w:rsidP="007A2309">
      <w:pPr>
        <w:jc w:val="center"/>
        <w:rPr>
          <w:rFonts w:cs="Times New Roman"/>
          <w:b/>
          <w:color w:val="FFFFFF" w:themeColor="background1"/>
          <w:szCs w:val="24"/>
        </w:rPr>
      </w:pPr>
    </w:p>
    <w:p w14:paraId="4DBEE320" w14:textId="152791BD" w:rsidR="00D9351D" w:rsidRDefault="007A2309" w:rsidP="007A2309">
      <w:pPr>
        <w:jc w:val="center"/>
        <w:rPr>
          <w:rFonts w:cs="Times New Roman"/>
          <w:b/>
          <w:color w:val="FFFFFF" w:themeColor="background1"/>
          <w:szCs w:val="24"/>
        </w:rPr>
      </w:pPr>
      <w:r>
        <w:rPr>
          <w:rFonts w:cs="Times New Roman"/>
          <w:b/>
          <w:color w:val="FFFFFF" w:themeColor="background1"/>
          <w:szCs w:val="24"/>
        </w:rPr>
        <w:t>Licenciatura em Engenharia Informática</w:t>
      </w:r>
    </w:p>
    <w:p w14:paraId="034CD1E8" w14:textId="3B5B90F1" w:rsidR="007A2309" w:rsidRPr="007A2309" w:rsidRDefault="007A2309" w:rsidP="007A2309">
      <w:pPr>
        <w:spacing w:after="0"/>
        <w:ind w:left="567" w:hanging="567"/>
        <w:jc w:val="center"/>
        <w:rPr>
          <w:rFonts w:cs="Times New Roman"/>
          <w:bCs/>
          <w:color w:val="FFFFFF" w:themeColor="background1"/>
          <w:szCs w:val="24"/>
        </w:rPr>
      </w:pPr>
      <w:r w:rsidRPr="007A2309">
        <w:rPr>
          <w:rFonts w:cs="Times New Roman"/>
          <w:bCs/>
          <w:color w:val="FFFFFF" w:themeColor="background1"/>
          <w:szCs w:val="24"/>
        </w:rPr>
        <w:t>David Simão Borges 27431</w:t>
      </w:r>
    </w:p>
    <w:p w14:paraId="65BACDE0" w14:textId="19E4FBD2" w:rsidR="007A2309" w:rsidRPr="007A2309" w:rsidRDefault="007A2309" w:rsidP="007A2309">
      <w:pPr>
        <w:spacing w:after="0"/>
        <w:ind w:left="567" w:hanging="567"/>
        <w:jc w:val="center"/>
        <w:rPr>
          <w:rFonts w:cs="Times New Roman"/>
          <w:bCs/>
          <w:color w:val="FFFFFF" w:themeColor="background1"/>
          <w:szCs w:val="24"/>
        </w:rPr>
      </w:pPr>
      <w:r w:rsidRPr="007A2309">
        <w:rPr>
          <w:rFonts w:cs="Times New Roman"/>
          <w:bCs/>
          <w:color w:val="FFFFFF" w:themeColor="background1"/>
          <w:szCs w:val="24"/>
        </w:rPr>
        <w:t>Patrícia Isabel Gaspar Oliveira 22525</w:t>
      </w:r>
    </w:p>
    <w:p w14:paraId="01835F41" w14:textId="2C16B0A3" w:rsidR="0095144B" w:rsidRPr="007A2309" w:rsidRDefault="007A2309" w:rsidP="007A2309">
      <w:pPr>
        <w:spacing w:after="0"/>
        <w:ind w:left="567" w:hanging="567"/>
        <w:jc w:val="center"/>
        <w:rPr>
          <w:rFonts w:cs="Times New Roman"/>
          <w:bCs/>
          <w:color w:val="FFFFFF" w:themeColor="background1"/>
        </w:rPr>
      </w:pPr>
      <w:r w:rsidRPr="007A2309">
        <w:rPr>
          <w:rFonts w:cs="Times New Roman"/>
          <w:bCs/>
          <w:color w:val="FFFFFF" w:themeColor="background1"/>
          <w:szCs w:val="24"/>
        </w:rPr>
        <w:t>Susana Daniela Tavares 27467</w:t>
      </w:r>
    </w:p>
    <w:p w14:paraId="5645BC8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C5E09B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B0BC498" w14:textId="77777777" w:rsidR="0095144B" w:rsidRPr="00514940" w:rsidRDefault="0095144B" w:rsidP="0095144B">
      <w:pPr>
        <w:spacing w:after="0" w:line="220" w:lineRule="exact"/>
        <w:rPr>
          <w:rFonts w:cs="Times New Roman"/>
          <w:color w:val="FFFFFF" w:themeColor="background1"/>
        </w:rPr>
      </w:pPr>
    </w:p>
    <w:p w14:paraId="0D81F72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DF3576D" w14:textId="62BC6B99" w:rsidR="0095144B" w:rsidRPr="00514940" w:rsidRDefault="007A2309" w:rsidP="0095144B">
      <w:pPr>
        <w:spacing w:after="0" w:line="276" w:lineRule="auto"/>
        <w:jc w:val="center"/>
        <w:rPr>
          <w:rFonts w:cs="Times New Roman"/>
          <w:b/>
          <w:color w:val="FFFFFF" w:themeColor="background1"/>
        </w:rPr>
      </w:pPr>
      <w:r>
        <w:rPr>
          <w:rFonts w:cs="Times New Roman"/>
          <w:b/>
          <w:color w:val="FFFFFF" w:themeColor="background1"/>
        </w:rPr>
        <w:t>abril de 2026</w:t>
      </w:r>
    </w:p>
    <w:p w14:paraId="0B6DDCA6" w14:textId="6A23372B" w:rsidR="00D9351D" w:rsidRDefault="00D9351D">
      <w:pPr>
        <w:spacing w:before="0" w:after="160" w:line="259" w:lineRule="auto"/>
        <w:jc w:val="left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br w:type="page"/>
      </w:r>
    </w:p>
    <w:p w14:paraId="697086CE" w14:textId="2D86A2E7" w:rsidR="006D5DAC" w:rsidRDefault="006D5DAC">
      <w:pPr>
        <w:spacing w:before="0" w:after="160" w:line="259" w:lineRule="auto"/>
        <w:jc w:val="left"/>
        <w:rPr>
          <w:b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Y="7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5A9A2B7" w14:textId="77777777" w:rsidTr="00801D78">
        <w:trPr>
          <w:trHeight w:val="2113"/>
        </w:trPr>
        <w:tc>
          <w:tcPr>
            <w:tcW w:w="3964" w:type="dxa"/>
          </w:tcPr>
          <w:p w14:paraId="59FB46DF" w14:textId="22EA2866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  <w:lang w:eastAsia="pt-PT"/>
              </w:rPr>
              <w:drawing>
                <wp:anchor distT="0" distB="0" distL="114300" distR="114300" simplePos="0" relativeHeight="251669504" behindDoc="0" locked="0" layoutInCell="1" allowOverlap="1" wp14:anchorId="27D40772" wp14:editId="3BCB6F3B">
                  <wp:simplePos x="0" y="0"/>
                  <wp:positionH relativeFrom="margin">
                    <wp:posOffset>-460466</wp:posOffset>
                  </wp:positionH>
                  <wp:positionV relativeFrom="paragraph">
                    <wp:posOffset>245259</wp:posOffset>
                  </wp:positionV>
                  <wp:extent cx="2492010" cy="1336040"/>
                  <wp:effectExtent l="0" t="0" r="0" b="0"/>
                  <wp:wrapNone/>
                  <wp:docPr id="3" name="Imagem 3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m texto&#10;&#10;Descrição gerad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1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17DAB7E0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3CCCBE3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1B238E" wp14:editId="0B2FE9E3">
                      <wp:simplePos x="0" y="0"/>
                      <wp:positionH relativeFrom="column">
                        <wp:posOffset>-909822</wp:posOffset>
                      </wp:positionH>
                      <wp:positionV relativeFrom="paragraph">
                        <wp:posOffset>157095</wp:posOffset>
                      </wp:positionV>
                      <wp:extent cx="1905221" cy="1041991"/>
                      <wp:effectExtent l="0" t="0" r="0" b="0"/>
                      <wp:wrapNone/>
                      <wp:docPr id="195106668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221" cy="104199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579BC4" w14:textId="77777777" w:rsidR="0095144B" w:rsidRPr="005A7718" w:rsidRDefault="0095144B" w:rsidP="0095144B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CFFAA0F" wp14:editId="272BE4F5">
                                        <wp:extent cx="1584251" cy="1229910"/>
                                        <wp:effectExtent l="0" t="0" r="0" b="0"/>
                                        <wp:docPr id="2054830580" name="Image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803" cy="12474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B238E" id="Retângulo 1" o:spid="_x0000_s1026" style="position:absolute;left:0;text-align:left;margin-left:-71.65pt;margin-top:12.35pt;width:150pt;height:82.0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" fillcolor="window" stroked="f" strokeweight="1pt">
                      <v:textbox style="mso-fit-shape-to-text:t">
                        <w:txbxContent>
                          <w:p w14:paraId="65579BC4" w14:textId="77777777" w:rsidR="0095144B" w:rsidRPr="005A7718" w:rsidRDefault="0095144B" w:rsidP="0095144B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CFFAA0F" wp14:editId="272BE4F5">
                                  <wp:extent cx="1584251" cy="1229910"/>
                                  <wp:effectExtent l="0" t="0" r="0" b="0"/>
                                  <wp:docPr id="205483058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803" cy="1247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357F29C" w14:textId="6E8FEFA9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4BAA76A" w14:textId="77777777" w:rsidR="0095144B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863EF62" w14:textId="77777777" w:rsidR="0095144B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263355C" w14:textId="74348F9A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F3E31E2" w14:textId="676EF39A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953E14F" w14:textId="20E60BE5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EA62C83" w14:textId="3C679F15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7D36EA7" w14:textId="676A2A75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9A16523" w14:textId="45EC1434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0607758" w14:textId="169035AB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0252540A" w14:textId="1F75F671" w:rsidR="006D5DAC" w:rsidRDefault="00C37368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A1A894" wp14:editId="0B7C0B52">
                <wp:simplePos x="0" y="0"/>
                <wp:positionH relativeFrom="margin">
                  <wp:align>center</wp:align>
                </wp:positionH>
                <wp:positionV relativeFrom="paragraph">
                  <wp:posOffset>189653</wp:posOffset>
                </wp:positionV>
                <wp:extent cx="4530725" cy="930910"/>
                <wp:effectExtent l="0" t="0" r="0" b="2540"/>
                <wp:wrapSquare wrapText="bothSides"/>
                <wp:docPr id="2827743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725" cy="930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0811D" w14:textId="37753BFF" w:rsidR="0095144B" w:rsidRDefault="007A2309" w:rsidP="007A2309">
                            <w:pPr>
                              <w:spacing w:line="264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A2309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Métodos d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 w:rsidRPr="007A2309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Procura, OCR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 w:rsidRPr="007A2309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LLM</w:t>
                            </w:r>
                          </w:p>
                          <w:p w14:paraId="58732958" w14:textId="7629A678" w:rsidR="007A2309" w:rsidRPr="00C37368" w:rsidRDefault="007A2309" w:rsidP="007A2309">
                            <w:pPr>
                              <w:spacing w:line="264" w:lineRule="auto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C37368">
                              <w:rPr>
                                <w:rFonts w:cs="Times New Roman"/>
                                <w:szCs w:val="24"/>
                              </w:rPr>
                              <w:t>Unidade Curricular de Inteligência Artifical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1A8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14.95pt;width:356.75pt;height:73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" filled="f" stroked="f">
                <v:textbox>
                  <w:txbxContent>
                    <w:p w14:paraId="4AD0811D" w14:textId="37753BFF" w:rsidR="0095144B" w:rsidRDefault="007A2309" w:rsidP="007A2309">
                      <w:pPr>
                        <w:spacing w:line="264" w:lineRule="auto"/>
                        <w:jc w:val="center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7A2309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Métodos d</w:t>
                      </w:r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 w:rsidRPr="007A2309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 xml:space="preserve"> Procura, OCR </w:t>
                      </w:r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 w:rsidRPr="007A2309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 xml:space="preserve"> LLM</w:t>
                      </w:r>
                    </w:p>
                    <w:p w14:paraId="58732958" w14:textId="7629A678" w:rsidR="007A2309" w:rsidRPr="00C37368" w:rsidRDefault="007A2309" w:rsidP="007A2309">
                      <w:pPr>
                        <w:spacing w:line="264" w:lineRule="auto"/>
                        <w:jc w:val="center"/>
                        <w:rPr>
                          <w:rFonts w:cs="Times New Roman"/>
                          <w:szCs w:val="24"/>
                        </w:rPr>
                      </w:pPr>
                      <w:r w:rsidRPr="00C37368">
                        <w:rPr>
                          <w:rFonts w:cs="Times New Roman"/>
                          <w:szCs w:val="24"/>
                        </w:rPr>
                        <w:t>Unidade Curricular de Inteligência Artifical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02E15C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A5A3ACE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28EB3E6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279847D6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808A8F2" w14:textId="6A75489A" w:rsidR="006D5DAC" w:rsidRPr="006D5DAC" w:rsidRDefault="006D5DAC" w:rsidP="006D5DAC">
      <w:pPr>
        <w:spacing w:after="0" w:line="276" w:lineRule="auto"/>
        <w:ind w:left="1985"/>
        <w:rPr>
          <w:rFonts w:cs="Times New Roman"/>
          <w:b/>
          <w:color w:val="000000" w:themeColor="text1"/>
          <w:sz w:val="22"/>
        </w:rPr>
      </w:pPr>
    </w:p>
    <w:p w14:paraId="75E9321F" w14:textId="77777777" w:rsidR="00C37368" w:rsidRDefault="00C37368" w:rsidP="00AE5B6C">
      <w:pPr>
        <w:spacing w:after="0" w:line="220" w:lineRule="exact"/>
        <w:ind w:left="1985"/>
        <w:rPr>
          <w:rFonts w:cs="Times New Roman"/>
          <w:szCs w:val="24"/>
        </w:rPr>
      </w:pPr>
    </w:p>
    <w:p w14:paraId="433E83C4" w14:textId="77777777" w:rsidR="00C37368" w:rsidRDefault="00C37368" w:rsidP="00AE5B6C">
      <w:pPr>
        <w:spacing w:after="0" w:line="220" w:lineRule="exact"/>
        <w:ind w:left="1985"/>
        <w:rPr>
          <w:rFonts w:cs="Times New Roman"/>
          <w:szCs w:val="24"/>
        </w:rPr>
      </w:pPr>
    </w:p>
    <w:p w14:paraId="6EB25BA3" w14:textId="77777777" w:rsidR="00C37368" w:rsidRDefault="00C37368" w:rsidP="00AE5B6C">
      <w:pPr>
        <w:spacing w:after="0" w:line="220" w:lineRule="exact"/>
        <w:ind w:left="1985"/>
        <w:rPr>
          <w:rFonts w:cs="Times New Roman"/>
          <w:szCs w:val="24"/>
        </w:rPr>
      </w:pPr>
    </w:p>
    <w:p w14:paraId="021906D4" w14:textId="77777777" w:rsidR="00C37368" w:rsidRDefault="00C37368" w:rsidP="00AE5B6C">
      <w:pPr>
        <w:spacing w:after="0" w:line="220" w:lineRule="exact"/>
        <w:ind w:left="1985"/>
        <w:rPr>
          <w:rFonts w:cs="Times New Roman"/>
          <w:szCs w:val="24"/>
        </w:rPr>
      </w:pPr>
    </w:p>
    <w:p w14:paraId="1BA0330D" w14:textId="77777777" w:rsidR="00C37368" w:rsidRDefault="00C37368" w:rsidP="00AE5B6C">
      <w:pPr>
        <w:spacing w:after="0" w:line="220" w:lineRule="exact"/>
        <w:ind w:left="1985"/>
        <w:rPr>
          <w:rFonts w:cs="Times New Roman"/>
          <w:szCs w:val="24"/>
        </w:rPr>
      </w:pPr>
    </w:p>
    <w:p w14:paraId="212BDBAC" w14:textId="77777777" w:rsidR="00C37368" w:rsidRDefault="00C37368" w:rsidP="00AE5B6C">
      <w:pPr>
        <w:spacing w:after="0" w:line="220" w:lineRule="exact"/>
        <w:ind w:left="1985"/>
        <w:rPr>
          <w:rFonts w:cs="Times New Roman"/>
          <w:szCs w:val="24"/>
        </w:rPr>
      </w:pPr>
    </w:p>
    <w:p w14:paraId="03AC2417" w14:textId="77777777" w:rsidR="00C37368" w:rsidRDefault="00C37368" w:rsidP="00AE5B6C">
      <w:pPr>
        <w:spacing w:after="0" w:line="220" w:lineRule="exact"/>
        <w:ind w:left="1985"/>
        <w:rPr>
          <w:rFonts w:cs="Times New Roman"/>
          <w:szCs w:val="24"/>
        </w:rPr>
      </w:pPr>
    </w:p>
    <w:p w14:paraId="37230A25" w14:textId="5648EC4E" w:rsidR="00C37368" w:rsidRPr="00C37368" w:rsidRDefault="007A2309" w:rsidP="00C37368">
      <w:pPr>
        <w:spacing w:line="220" w:lineRule="exact"/>
        <w:ind w:left="1985" w:hanging="1985"/>
        <w:jc w:val="center"/>
        <w:rPr>
          <w:rFonts w:cs="Times New Roman"/>
          <w:b/>
          <w:bCs/>
          <w:szCs w:val="24"/>
        </w:rPr>
      </w:pPr>
      <w:r w:rsidRPr="00C37368">
        <w:rPr>
          <w:rFonts w:cs="Times New Roman"/>
          <w:b/>
          <w:bCs/>
          <w:szCs w:val="24"/>
        </w:rPr>
        <w:t>Licenciatura em Engenharia Informática</w:t>
      </w:r>
    </w:p>
    <w:p w14:paraId="569B4C95" w14:textId="77777777" w:rsidR="00C37368" w:rsidRPr="00C37368" w:rsidRDefault="00C37368" w:rsidP="00C37368">
      <w:pPr>
        <w:spacing w:line="220" w:lineRule="exact"/>
        <w:ind w:left="1985" w:hanging="1985"/>
        <w:jc w:val="center"/>
        <w:rPr>
          <w:rFonts w:cs="Times New Roman"/>
          <w:szCs w:val="24"/>
        </w:rPr>
      </w:pPr>
      <w:r w:rsidRPr="00C37368">
        <w:rPr>
          <w:rFonts w:cs="Times New Roman"/>
          <w:szCs w:val="24"/>
        </w:rPr>
        <w:t>David Simão Borges 27431</w:t>
      </w:r>
    </w:p>
    <w:p w14:paraId="1ED5DBCE" w14:textId="77777777" w:rsidR="00C37368" w:rsidRPr="00C37368" w:rsidRDefault="00C37368" w:rsidP="00C37368">
      <w:pPr>
        <w:spacing w:line="220" w:lineRule="exact"/>
        <w:ind w:left="1985" w:hanging="1985"/>
        <w:jc w:val="center"/>
        <w:rPr>
          <w:rFonts w:cs="Times New Roman"/>
          <w:szCs w:val="24"/>
        </w:rPr>
      </w:pPr>
      <w:r w:rsidRPr="00C37368">
        <w:rPr>
          <w:rFonts w:cs="Times New Roman"/>
          <w:szCs w:val="24"/>
        </w:rPr>
        <w:t>Patrícia Isabel Gaspar Oliveira 22525</w:t>
      </w:r>
    </w:p>
    <w:p w14:paraId="4D5A32B3" w14:textId="1E7E7DB4" w:rsidR="006D5DAC" w:rsidRPr="00C37368" w:rsidRDefault="00C37368" w:rsidP="00C37368">
      <w:pPr>
        <w:spacing w:line="220" w:lineRule="exact"/>
        <w:ind w:left="1985" w:hanging="1985"/>
        <w:jc w:val="center"/>
        <w:rPr>
          <w:rFonts w:cs="Times New Roman"/>
          <w:szCs w:val="24"/>
        </w:rPr>
      </w:pPr>
      <w:r w:rsidRPr="00C37368">
        <w:rPr>
          <w:rFonts w:cs="Times New Roman"/>
          <w:szCs w:val="24"/>
        </w:rPr>
        <w:t>Susana Daniela Tavares 27467</w:t>
      </w:r>
    </w:p>
    <w:p w14:paraId="1857D0CD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959E70D" w14:textId="77777777" w:rsidR="006D5DAC" w:rsidRPr="005A40E9" w:rsidRDefault="006D5DAC" w:rsidP="00C37368">
      <w:pPr>
        <w:spacing w:after="0" w:line="220" w:lineRule="exact"/>
        <w:rPr>
          <w:rFonts w:cs="Times New Roman"/>
          <w:color w:val="FFFFFF" w:themeColor="background1"/>
        </w:rPr>
      </w:pPr>
    </w:p>
    <w:p w14:paraId="317D98D9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A5D806C" w14:textId="7729411A" w:rsidR="006D5DAC" w:rsidRDefault="007A2309" w:rsidP="006D5DAC">
      <w:pPr>
        <w:jc w:val="center"/>
        <w:rPr>
          <w:rFonts w:cs="Times New Roman"/>
        </w:rPr>
      </w:pPr>
      <w:r>
        <w:rPr>
          <w:rFonts w:cs="Times New Roman"/>
        </w:rPr>
        <w:t>abril de 2026</w:t>
      </w:r>
    </w:p>
    <w:p w14:paraId="129DBB16" w14:textId="77777777" w:rsidR="008A314A" w:rsidRDefault="008A314A">
      <w:pPr>
        <w:sectPr w:rsidR="008A314A" w:rsidSect="007410AC">
          <w:footerReference w:type="first" r:id="rId11"/>
          <w:type w:val="oddPage"/>
          <w:pgSz w:w="11906" w:h="16838" w:code="9"/>
          <w:pgMar w:top="1418" w:right="1134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481EECD2" w14:textId="77777777" w:rsidR="00F007A6" w:rsidRDefault="008A314A" w:rsidP="00331D42">
      <w:pPr>
        <w:pStyle w:val="Title"/>
      </w:pPr>
      <w:r>
        <w:lastRenderedPageBreak/>
        <w:t>Resumo</w:t>
      </w:r>
    </w:p>
    <w:p w14:paraId="6F76BFEE" w14:textId="77777777" w:rsidR="00AB1F27" w:rsidRDefault="00AB1F27" w:rsidP="00AB1F27">
      <w:r>
        <w:t>Este trabalho apresenta o desenvolvimento de um sistema de apoio ao planeamento de rotas entre cidades portuguesas, combinando métodos clássicos de procura em Inteligência Artificial com funcionalidades de OCR e integração com um modelo de linguagem local. Foram implementados os algoritmos Custo Uniforme, Profundidade Limitada, Procura Sôfrega e A*, com registo de caminho, custo total e métricas de execução. O sistema integra ainda autenticação por matrícula através de OCR e um módulo LLM para sugestão de atrações turísticas por cidade. A solução foi disponibilizada numa arquitetura web com frontend e backend, permitindo execução interativa, comparação de algoritmos e exportação de resultados. Os resultados experimentais mostram diferenças relevantes entre algoritmos ao nível de custo, tempo e número de nós expandidos, confirmando o comportamento esperado pela teoria.</w:t>
      </w:r>
    </w:p>
    <w:p w14:paraId="39ADF264" w14:textId="77777777" w:rsidR="00AB1F27" w:rsidRDefault="00AB1F27" w:rsidP="00AB1F27"/>
    <w:p w14:paraId="4D6EBF7C" w14:textId="6138B394" w:rsidR="008A314A" w:rsidRPr="002844D3" w:rsidRDefault="00AB1F27" w:rsidP="00AB1F27">
      <w:r w:rsidRPr="00AB1F27">
        <w:rPr>
          <w:b/>
          <w:bCs/>
        </w:rPr>
        <w:t>Palavras-chave:</w:t>
      </w:r>
      <w:r>
        <w:t xml:space="preserve"> Inteligência Artificial, Métodos de Procura, A*, OCR, LLM, Planeamento de Rotas.</w:t>
      </w:r>
    </w:p>
    <w:p w14:paraId="2CB4C48D" w14:textId="77777777" w:rsidR="008A314A" w:rsidRPr="002844D3" w:rsidRDefault="008A314A" w:rsidP="008A314A"/>
    <w:p w14:paraId="2DE51A28" w14:textId="77777777" w:rsidR="008A314A" w:rsidRPr="002844D3" w:rsidRDefault="008A314A" w:rsidP="008A314A">
      <w:pPr>
        <w:tabs>
          <w:tab w:val="left" w:pos="2392"/>
        </w:tabs>
        <w:sectPr w:rsidR="008A314A" w:rsidRPr="002844D3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9294E91" w14:textId="77777777" w:rsidR="008A314A" w:rsidRDefault="008A314A" w:rsidP="00331D42">
      <w:pPr>
        <w:pStyle w:val="Title"/>
      </w:pPr>
      <w:r>
        <w:lastRenderedPageBreak/>
        <w:t>Índice</w:t>
      </w:r>
    </w:p>
    <w:sdt>
      <w:sdtPr>
        <w:rPr>
          <w:rFonts w:ascii="Times New Roman" w:eastAsiaTheme="minorHAnsi" w:hAnsi="Times New Roman" w:cstheme="minorBidi"/>
          <w:sz w:val="24"/>
          <w:szCs w:val="22"/>
          <w:lang w:eastAsia="en-US"/>
        </w:rPr>
        <w:id w:val="-1570417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B7E8F1" w14:textId="77777777" w:rsidR="00362EF3" w:rsidRDefault="00362EF3">
          <w:pPr>
            <w:pStyle w:val="TOCHeading"/>
          </w:pPr>
        </w:p>
        <w:p w14:paraId="2259CE46" w14:textId="3BD5D0E4" w:rsidR="0062583E" w:rsidRDefault="00362EF3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39757" w:history="1">
            <w:r w:rsidR="0062583E" w:rsidRPr="00E16B2E">
              <w:rPr>
                <w:rStyle w:val="Hyperlink"/>
                <w:noProof/>
              </w:rPr>
              <w:t>1</w:t>
            </w:r>
            <w:r w:rsidR="0062583E"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="0062583E" w:rsidRPr="00E16B2E">
              <w:rPr>
                <w:rStyle w:val="Hyperlink"/>
                <w:noProof/>
              </w:rPr>
              <w:t>Introdução</w:t>
            </w:r>
            <w:r w:rsidR="0062583E">
              <w:rPr>
                <w:noProof/>
                <w:webHidden/>
              </w:rPr>
              <w:tab/>
            </w:r>
            <w:r w:rsidR="0062583E">
              <w:rPr>
                <w:noProof/>
                <w:webHidden/>
              </w:rPr>
              <w:fldChar w:fldCharType="begin"/>
            </w:r>
            <w:r w:rsidR="0062583E">
              <w:rPr>
                <w:noProof/>
                <w:webHidden/>
              </w:rPr>
              <w:instrText xml:space="preserve"> PAGEREF _Toc227939757 \h </w:instrText>
            </w:r>
            <w:r w:rsidR="0062583E">
              <w:rPr>
                <w:noProof/>
                <w:webHidden/>
              </w:rPr>
            </w:r>
            <w:r w:rsidR="0062583E"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11</w:t>
            </w:r>
            <w:r w:rsidR="0062583E">
              <w:rPr>
                <w:noProof/>
                <w:webHidden/>
              </w:rPr>
              <w:fldChar w:fldCharType="end"/>
            </w:r>
          </w:hyperlink>
        </w:p>
        <w:p w14:paraId="6A4B1AFC" w14:textId="0794BC87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58" w:history="1">
            <w:r w:rsidRPr="00E16B2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214B" w14:textId="618B8024" w:rsidR="0062583E" w:rsidRDefault="0062583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59" w:history="1">
            <w:r w:rsidRPr="00E16B2E">
              <w:rPr>
                <w:rStyle w:val="Hyperlink"/>
                <w:noProof/>
              </w:rPr>
              <w:t>1.2 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1BBA" w14:textId="3AFD842E" w:rsidR="0062583E" w:rsidRDefault="0062583E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0" w:history="1">
            <w:r w:rsidRPr="00E16B2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Enquadramento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947A" w14:textId="56CEDF39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1" w:history="1">
            <w:r w:rsidRPr="00E16B2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Procura Cega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DC0FF" w14:textId="625C3CB4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2" w:history="1">
            <w:r w:rsidRPr="00E16B2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Procura Heurística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C4B6" w14:textId="7A3A1938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3" w:history="1">
            <w:r w:rsidRPr="00E16B2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Admissibilidade e Consistência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45E4C" w14:textId="23922D6F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4" w:history="1">
            <w:r w:rsidRPr="00E16B2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OCR e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5DD4" w14:textId="3DCE44DB" w:rsidR="0062583E" w:rsidRDefault="0062583E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5" w:history="1">
            <w:r w:rsidRPr="00E16B2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Arquitetura e Modelação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66E27" w14:textId="4F16E863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6" w:history="1">
            <w:r w:rsidRPr="00E16B2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835E" w14:textId="2BFC7A0D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7" w:history="1">
            <w:r w:rsidRPr="00E16B2E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Modelação em Grafo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85A4" w14:textId="14244E00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8" w:history="1">
            <w:r w:rsidRPr="00E16B2E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Formulação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ABE9" w14:textId="22C6EF16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69" w:history="1">
            <w:r w:rsidRPr="00E16B2E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Heurística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EE07C" w14:textId="51E243EC" w:rsidR="0062583E" w:rsidRDefault="0062583E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0" w:history="1">
            <w:r w:rsidRPr="00E16B2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E2E5" w14:textId="78E57870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1" w:history="1">
            <w:r w:rsidRPr="00E16B2E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Algoritmos de Procura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B29C2" w14:textId="3F8D8FE7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2" w:history="1">
            <w:r w:rsidRPr="00E16B2E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OCR de Matrícula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C4A7" w14:textId="1EBC5DD1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3" w:history="1">
            <w:r w:rsidRPr="00E16B2E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Integração com LLM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17F3" w14:textId="1C1D8C49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4" w:history="1">
            <w:r w:rsidRPr="00E16B2E">
              <w:rPr>
                <w:rStyle w:val="Hyperlink"/>
                <w:noProof/>
                <w:lang w:val="en-GB"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  <w:lang w:val="en-GB"/>
              </w:rPr>
              <w:t>Backend 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9CAF4" w14:textId="4F056EBA" w:rsidR="0062583E" w:rsidRDefault="0062583E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5" w:history="1">
            <w:r w:rsidRPr="00E16B2E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Metodologia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BA7E9" w14:textId="25443065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6" w:history="1">
            <w:r w:rsidRPr="00E16B2E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Desenho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9B77" w14:textId="01EA7A68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7" w:history="1">
            <w:r w:rsidRPr="00E16B2E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Cenários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A0DF5" w14:textId="4A39A655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8" w:history="1">
            <w:r w:rsidRPr="00E16B2E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Métricas Avaliadas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2EDE" w14:textId="7072398C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79" w:history="1">
            <w:r w:rsidRPr="00E16B2E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Procedimento de Recolha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0E3B2" w14:textId="258CF1A6" w:rsidR="0062583E" w:rsidRDefault="0062583E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0" w:history="1">
            <w:r w:rsidRPr="00E16B2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16FA" w14:textId="676125FC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1" w:history="1">
            <w:r w:rsidRPr="00E16B2E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Comparação entre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6392" w14:textId="0301287D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2" w:history="1">
            <w:r w:rsidRPr="00E16B2E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Exemplo de Tabela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7723" w14:textId="2D6F9EE0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3" w:history="1">
            <w:r w:rsidRPr="00E16B2E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3BCD" w14:textId="5242DD80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4" w:history="1">
            <w:r w:rsidRPr="00E16B2E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14C2" w14:textId="0F27B62D" w:rsidR="0062583E" w:rsidRDefault="0062583E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5" w:history="1">
            <w:r w:rsidRPr="00E16B2E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Exportação JSON e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11A37" w14:textId="5543A6B0" w:rsidR="0062583E" w:rsidRDefault="0062583E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6" w:history="1">
            <w:r w:rsidRPr="00E16B2E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76B40" w14:textId="0749C8EB" w:rsidR="0062583E" w:rsidRDefault="0062583E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7" w:history="1">
            <w:r w:rsidRPr="00E16B2E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E16B2E">
              <w:rPr>
                <w:rStyle w:val="Hyperlink"/>
                <w:noProof/>
              </w:rPr>
              <w:t>Conclusões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43BA" w14:textId="00D08D0D" w:rsidR="0062583E" w:rsidRDefault="0062583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939788" w:history="1">
            <w:r w:rsidRPr="00E16B2E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3CF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2727" w14:textId="15C5173B" w:rsidR="00362EF3" w:rsidRDefault="00362EF3">
          <w:r>
            <w:rPr>
              <w:b/>
              <w:bCs/>
            </w:rPr>
            <w:fldChar w:fldCharType="end"/>
          </w:r>
        </w:p>
      </w:sdtContent>
    </w:sdt>
    <w:p w14:paraId="56B2B5BE" w14:textId="77777777" w:rsidR="00331D42" w:rsidRPr="00331D42" w:rsidRDefault="00331D42" w:rsidP="00331D42"/>
    <w:p w14:paraId="20F32B2B" w14:textId="77777777" w:rsidR="008A314A" w:rsidRDefault="008A314A" w:rsidP="008A314A">
      <w:pPr>
        <w:tabs>
          <w:tab w:val="left" w:pos="2392"/>
        </w:tabs>
      </w:pPr>
    </w:p>
    <w:p w14:paraId="2BCBCEBD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4C6F264" w14:textId="77777777" w:rsidR="008A314A" w:rsidRDefault="008A314A" w:rsidP="00331D42">
      <w:pPr>
        <w:pStyle w:val="Title"/>
      </w:pPr>
      <w:r>
        <w:lastRenderedPageBreak/>
        <w:t>Índice de Figuras</w:t>
      </w:r>
    </w:p>
    <w:p w14:paraId="52727F66" w14:textId="5DAAA17A" w:rsidR="0062583E" w:rsidRDefault="00362EF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939789" w:history="1">
        <w:r w:rsidR="0062583E" w:rsidRPr="00502804">
          <w:rPr>
            <w:rStyle w:val="Hyperlink"/>
            <w:noProof/>
          </w:rPr>
          <w:t>Figura 1 - Arquitetura cliente-servidor com separação entre interface, API e módulos de IA.</w:t>
        </w:r>
        <w:r w:rsidR="0062583E">
          <w:rPr>
            <w:noProof/>
            <w:webHidden/>
          </w:rPr>
          <w:tab/>
        </w:r>
        <w:r w:rsidR="0062583E">
          <w:rPr>
            <w:noProof/>
            <w:webHidden/>
          </w:rPr>
          <w:fldChar w:fldCharType="begin"/>
        </w:r>
        <w:r w:rsidR="0062583E">
          <w:rPr>
            <w:noProof/>
            <w:webHidden/>
          </w:rPr>
          <w:instrText xml:space="preserve"> PAGEREF _Toc227939789 \h </w:instrText>
        </w:r>
        <w:r w:rsidR="0062583E">
          <w:rPr>
            <w:noProof/>
            <w:webHidden/>
          </w:rPr>
        </w:r>
        <w:r w:rsidR="0062583E"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13</w:t>
        </w:r>
        <w:r w:rsidR="0062583E">
          <w:rPr>
            <w:noProof/>
            <w:webHidden/>
          </w:rPr>
          <w:fldChar w:fldCharType="end"/>
        </w:r>
      </w:hyperlink>
    </w:p>
    <w:p w14:paraId="0D8E599A" w14:textId="39744059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0" w:history="1">
        <w:r w:rsidRPr="00502804">
          <w:rPr>
            <w:rStyle w:val="Hyperlink"/>
            <w:noProof/>
          </w:rPr>
          <w:t>Figura 2 - Fluxo de utilização desde autenticação por matrícula até análise de resultados.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1031DA" w14:textId="067C56D1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1" w:history="1">
        <w:r w:rsidRPr="00502804">
          <w:rPr>
            <w:rStyle w:val="Hyperlink"/>
            <w:noProof/>
          </w:rPr>
          <w:t>Figura 3 - Fluxo de utilização desde autenticação por matrícula até análise de resultados.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5547EB" w14:textId="0DCDB0EC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2" w:history="1">
        <w:r w:rsidRPr="00502804">
          <w:rPr>
            <w:rStyle w:val="Hyperlink"/>
            <w:noProof/>
          </w:rPr>
          <w:t>Figura 4 - Representação do problema em grafo ponderado de cidades portuguesas.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B4E666" w14:textId="230C9D6D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3" w:history="1">
        <w:r w:rsidRPr="00502804">
          <w:rPr>
            <w:rStyle w:val="Hyperlink"/>
            <w:noProof/>
          </w:rPr>
          <w:t>Figura 5 - Definição da heurística utilizada pelos métodos informados.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F7C3C6" w14:textId="3C0171BB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4" w:history="1">
        <w:r w:rsidRPr="00502804">
          <w:rPr>
            <w:rStyle w:val="Hyperlink"/>
            <w:noProof/>
          </w:rPr>
          <w:t>Figura 6 - Implementação do algoritmo Custo Uniforme.(1)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1E7258" w14:textId="04845270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5" w:history="1">
        <w:r w:rsidRPr="00502804">
          <w:rPr>
            <w:rStyle w:val="Hyperlink"/>
            <w:noProof/>
          </w:rPr>
          <w:t>Figura 7 - Implementação do algoritmo Custo Uniforme.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159DFE" w14:textId="3D666489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6" w:history="1">
        <w:r w:rsidRPr="00502804">
          <w:rPr>
            <w:rStyle w:val="Hyperlink"/>
            <w:noProof/>
          </w:rPr>
          <w:t>Figura 8 -  Implementação do algoritmo de Profundidade Limitada.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5AF537" w14:textId="555E6246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7" w:history="1">
        <w:r w:rsidRPr="00502804">
          <w:rPr>
            <w:rStyle w:val="Hyperlink"/>
            <w:noProof/>
          </w:rPr>
          <w:t>Figura 9 - Implementação da Procura Sôfrega baseada em h(n).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7DED97" w14:textId="3BD7026A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8" w:history="1">
        <w:r w:rsidRPr="00502804">
          <w:rPr>
            <w:rStyle w:val="Hyperlink"/>
            <w:noProof/>
          </w:rPr>
          <w:t>Figura 10 -  Implementação do A* com função f(n)=g(n)+h(n).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106C95" w14:textId="6BF42613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799" w:history="1">
        <w:r w:rsidRPr="00502804">
          <w:rPr>
            <w:rStyle w:val="Hyperlink"/>
            <w:noProof/>
          </w:rPr>
          <w:t>Figura 11 -  Implementação do A* com função f(n)=g(n)+h(n).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2268D8" w14:textId="24A66121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0" w:history="1">
        <w:r w:rsidRPr="00502804">
          <w:rPr>
            <w:rStyle w:val="Hyperlink"/>
            <w:noProof/>
          </w:rPr>
          <w:t>Figura 12 - Integração LLM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1D02B5" w14:textId="0D9A7A7F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1" w:history="1">
        <w:r w:rsidRPr="00502804">
          <w:rPr>
            <w:rStyle w:val="Hyperlink"/>
            <w:noProof/>
          </w:rPr>
          <w:t>Figura 13 - Normalização e validação de matrícula portuguesa no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FDA43C" w14:textId="6C44AC25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2" w:history="1">
        <w:r w:rsidRPr="00502804">
          <w:rPr>
            <w:rStyle w:val="Hyperlink"/>
            <w:noProof/>
          </w:rPr>
          <w:t>Figura 14 - Leitura de matrícula por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925A67" w14:textId="36CD8055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3" w:history="1">
        <w:r w:rsidRPr="00502804">
          <w:rPr>
            <w:rStyle w:val="Hyperlink"/>
            <w:noProof/>
          </w:rPr>
          <w:t>Figura 15 - Chamada ao LLM e resposta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A2FBA1" w14:textId="7D2FD26B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4" w:history="1">
        <w:r w:rsidRPr="00502804">
          <w:rPr>
            <w:rStyle w:val="Hyperlink"/>
            <w:noProof/>
          </w:rPr>
          <w:t>Figura 16 - Interface do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9C4401" w14:textId="0BAFE468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5" w:history="1">
        <w:r w:rsidRPr="00502804">
          <w:rPr>
            <w:rStyle w:val="Hyperlink"/>
            <w:noProof/>
          </w:rPr>
          <w:t>Figura 17 - Interface de configuração da rota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E99F25" w14:textId="4D47CBA3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6" w:history="1">
        <w:r w:rsidRPr="00502804">
          <w:rPr>
            <w:rStyle w:val="Hyperlink"/>
            <w:noProof/>
          </w:rPr>
          <w:t>Figura 18 - Comparação de algoritmos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8B44E8" w14:textId="24864B92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7" w:history="1">
        <w:r w:rsidRPr="00502804">
          <w:rPr>
            <w:rStyle w:val="Hyperlink"/>
            <w:noProof/>
          </w:rPr>
          <w:t>Figura 19 - Exportação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DF326E" w14:textId="60A63E8E" w:rsidR="0062583E" w:rsidRDefault="0062583E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939808" w:history="1">
        <w:r w:rsidRPr="00502804">
          <w:rPr>
            <w:rStyle w:val="Hyperlink"/>
            <w:noProof/>
          </w:rPr>
          <w:t>Figura 20 - Exportação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48B9047" w14:textId="229E57A4" w:rsidR="00362EF3" w:rsidRPr="00362EF3" w:rsidRDefault="00362EF3" w:rsidP="00362EF3">
      <w:r>
        <w:fldChar w:fldCharType="end"/>
      </w:r>
    </w:p>
    <w:p w14:paraId="192AB416" w14:textId="77777777" w:rsidR="008A314A" w:rsidRDefault="008A314A" w:rsidP="008A314A">
      <w:pPr>
        <w:tabs>
          <w:tab w:val="left" w:pos="2392"/>
        </w:tabs>
      </w:pPr>
    </w:p>
    <w:p w14:paraId="164B5DA0" w14:textId="77777777" w:rsidR="00331D42" w:rsidRDefault="00331D42" w:rsidP="008A314A">
      <w:pPr>
        <w:tabs>
          <w:tab w:val="left" w:pos="2392"/>
        </w:tabs>
        <w:sectPr w:rsidR="00331D42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64538E5A" w14:textId="77777777" w:rsidR="008A314A" w:rsidRDefault="008A314A" w:rsidP="00331D42">
      <w:pPr>
        <w:pStyle w:val="Title"/>
      </w:pPr>
      <w:r>
        <w:lastRenderedPageBreak/>
        <w:t>Índice de Tabelas</w:t>
      </w:r>
    </w:p>
    <w:p w14:paraId="04C172FE" w14:textId="6942806C" w:rsidR="0062583E" w:rsidRDefault="00362EF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939809" w:history="1">
        <w:r w:rsidR="0062583E" w:rsidRPr="00771370">
          <w:rPr>
            <w:rStyle w:val="Hyperlink"/>
            <w:noProof/>
          </w:rPr>
          <w:t>Tabela 1 - Tabela de Resultados - Porto -&gt; Viseu</w:t>
        </w:r>
        <w:r w:rsidR="0062583E">
          <w:rPr>
            <w:noProof/>
            <w:webHidden/>
          </w:rPr>
          <w:tab/>
        </w:r>
        <w:r w:rsidR="0062583E">
          <w:rPr>
            <w:noProof/>
            <w:webHidden/>
          </w:rPr>
          <w:fldChar w:fldCharType="begin"/>
        </w:r>
        <w:r w:rsidR="0062583E">
          <w:rPr>
            <w:noProof/>
            <w:webHidden/>
          </w:rPr>
          <w:instrText xml:space="preserve"> PAGEREF _Toc227939809 \h </w:instrText>
        </w:r>
        <w:r w:rsidR="0062583E">
          <w:rPr>
            <w:noProof/>
            <w:webHidden/>
          </w:rPr>
        </w:r>
        <w:r w:rsidR="0062583E">
          <w:rPr>
            <w:noProof/>
            <w:webHidden/>
          </w:rPr>
          <w:fldChar w:fldCharType="separate"/>
        </w:r>
        <w:r w:rsidR="00E373CF">
          <w:rPr>
            <w:noProof/>
            <w:webHidden/>
          </w:rPr>
          <w:t>28</w:t>
        </w:r>
        <w:r w:rsidR="0062583E">
          <w:rPr>
            <w:noProof/>
            <w:webHidden/>
          </w:rPr>
          <w:fldChar w:fldCharType="end"/>
        </w:r>
      </w:hyperlink>
    </w:p>
    <w:p w14:paraId="46037D21" w14:textId="0C653399" w:rsidR="008A314A" w:rsidRDefault="00362EF3" w:rsidP="008A314A">
      <w:pPr>
        <w:tabs>
          <w:tab w:val="left" w:pos="2392"/>
        </w:tabs>
      </w:pPr>
      <w:r>
        <w:fldChar w:fldCharType="end"/>
      </w:r>
    </w:p>
    <w:p w14:paraId="62A08823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2BCA804E" w14:textId="77777777" w:rsidR="008A314A" w:rsidRDefault="008A314A" w:rsidP="00331D42">
      <w:pPr>
        <w:pStyle w:val="Heading1"/>
      </w:pPr>
      <w:bookmarkStart w:id="0" w:name="_Toc227939757"/>
      <w:r>
        <w:lastRenderedPageBreak/>
        <w:t>Introdução</w:t>
      </w:r>
      <w:bookmarkEnd w:id="0"/>
    </w:p>
    <w:p w14:paraId="2A9617F1" w14:textId="54933292" w:rsidR="00AB1F27" w:rsidRDefault="00AB1F27" w:rsidP="00AB1F27">
      <w:pPr>
        <w:tabs>
          <w:tab w:val="left" w:pos="2392"/>
        </w:tabs>
      </w:pPr>
      <w:r>
        <w:t>A procura de caminhos em grafos é um problema clássico da Inteligência Artificial, com aplicações em navegação, logística e sistemas de apoio à decisão. Neste contexto, o presente projeto propõe uma solução prática para encontrar rotas entre cidades portuguesas através de diferentes algoritmos de procura. Para além do núcleo algorítmico, o sistema integra reconhecimento ótico de caracteres (OCR) para validação de matrícula e um modelo de linguagem local (LLM) para enriquecer a experiência do utilizador com informação turística contextual.</w:t>
      </w:r>
    </w:p>
    <w:p w14:paraId="5B2130F8" w14:textId="77777777" w:rsidR="00AB1F27" w:rsidRDefault="00AB1F27" w:rsidP="00AB1F27">
      <w:pPr>
        <w:tabs>
          <w:tab w:val="left" w:pos="2392"/>
        </w:tabs>
      </w:pPr>
      <w:r>
        <w:t>A principal motivação foi construir uma solução completa, não apenas do ponto de vista teórico, mas também do ponto de vista de engenharia de software, com interface web, API e validação experimental. O relatório descreve a modelação do problema, a implementação, os testes e a análise comparativa dos resultados.</w:t>
      </w:r>
    </w:p>
    <w:p w14:paraId="236091AE" w14:textId="77777777" w:rsidR="00AB1F27" w:rsidRDefault="00AB1F27" w:rsidP="00AB1F27">
      <w:pPr>
        <w:tabs>
          <w:tab w:val="left" w:pos="2392"/>
        </w:tabs>
      </w:pPr>
    </w:p>
    <w:p w14:paraId="7FAA3D1E" w14:textId="6A6C15B2" w:rsidR="00AB1F27" w:rsidRDefault="00AB1F27" w:rsidP="00EA5A81">
      <w:pPr>
        <w:pStyle w:val="Heading2"/>
      </w:pPr>
      <w:bookmarkStart w:id="1" w:name="_Toc227939758"/>
      <w:r>
        <w:t>Objetivos</w:t>
      </w:r>
      <w:bookmarkEnd w:id="1"/>
    </w:p>
    <w:p w14:paraId="608E7A0D" w14:textId="414DB4FF" w:rsidR="00EA5A81" w:rsidRPr="00EA5A81" w:rsidRDefault="00EA5A81" w:rsidP="00EA5A81">
      <w:r>
        <w:t>Os objetivos deste projeto foram:</w:t>
      </w:r>
    </w:p>
    <w:p w14:paraId="40F797C4" w14:textId="77777777" w:rsidR="00AB1F27" w:rsidRDefault="00AB1F27" w:rsidP="00EA5A81">
      <w:pPr>
        <w:pStyle w:val="ListParagraph"/>
        <w:numPr>
          <w:ilvl w:val="0"/>
          <w:numId w:val="14"/>
        </w:numPr>
        <w:tabs>
          <w:tab w:val="left" w:pos="2392"/>
        </w:tabs>
      </w:pPr>
      <w:r>
        <w:t>Implementar os algoritmos Custo Uniforme, Profundidade Limitada, Procura Sôfrega e A*.</w:t>
      </w:r>
    </w:p>
    <w:p w14:paraId="75861B62" w14:textId="77777777" w:rsidR="00AB1F27" w:rsidRDefault="00AB1F27" w:rsidP="00EA5A81">
      <w:pPr>
        <w:pStyle w:val="ListParagraph"/>
        <w:numPr>
          <w:ilvl w:val="0"/>
          <w:numId w:val="14"/>
        </w:numPr>
        <w:tabs>
          <w:tab w:val="left" w:pos="2392"/>
        </w:tabs>
      </w:pPr>
      <w:r>
        <w:t>Modelar o problema como um grafo de cidades com custos de deslocação.</w:t>
      </w:r>
    </w:p>
    <w:p w14:paraId="34D56EFF" w14:textId="77777777" w:rsidR="00AB1F27" w:rsidRDefault="00AB1F27" w:rsidP="00EA5A81">
      <w:pPr>
        <w:pStyle w:val="ListParagraph"/>
        <w:numPr>
          <w:ilvl w:val="0"/>
          <w:numId w:val="14"/>
        </w:numPr>
        <w:tabs>
          <w:tab w:val="left" w:pos="2392"/>
        </w:tabs>
      </w:pPr>
      <w:r>
        <w:t>Integrar OCR para leitura e validação de matrícula.</w:t>
      </w:r>
    </w:p>
    <w:p w14:paraId="7B0FF1CB" w14:textId="77777777" w:rsidR="00AB1F27" w:rsidRDefault="00AB1F27" w:rsidP="00EA5A81">
      <w:pPr>
        <w:pStyle w:val="ListParagraph"/>
        <w:numPr>
          <w:ilvl w:val="0"/>
          <w:numId w:val="14"/>
        </w:numPr>
        <w:tabs>
          <w:tab w:val="left" w:pos="2392"/>
        </w:tabs>
      </w:pPr>
      <w:r>
        <w:t>Integrar LLM local para geração de informação turística.</w:t>
      </w:r>
    </w:p>
    <w:p w14:paraId="2DBBEBB0" w14:textId="77777777" w:rsidR="00AB1F27" w:rsidRDefault="00AB1F27" w:rsidP="00EA5A81">
      <w:pPr>
        <w:pStyle w:val="ListParagraph"/>
        <w:numPr>
          <w:ilvl w:val="0"/>
          <w:numId w:val="14"/>
        </w:numPr>
        <w:tabs>
          <w:tab w:val="left" w:pos="2392"/>
        </w:tabs>
      </w:pPr>
      <w:r>
        <w:t>Desenvolver interface web para execução e comparação dos algoritmos.</w:t>
      </w:r>
    </w:p>
    <w:p w14:paraId="1D4D8AFE" w14:textId="77777777" w:rsidR="00AB1F27" w:rsidRDefault="00AB1F27" w:rsidP="00EA5A81">
      <w:pPr>
        <w:pStyle w:val="ListParagraph"/>
        <w:numPr>
          <w:ilvl w:val="0"/>
          <w:numId w:val="14"/>
        </w:numPr>
        <w:tabs>
          <w:tab w:val="left" w:pos="2392"/>
        </w:tabs>
      </w:pPr>
      <w:r>
        <w:t>Avaliar experimentalmente desempenho e qualidade das soluções obtidas.</w:t>
      </w:r>
    </w:p>
    <w:p w14:paraId="42D9F3C3" w14:textId="77777777" w:rsidR="00AB1F27" w:rsidRDefault="00AB1F27" w:rsidP="00AB1F27">
      <w:pPr>
        <w:pStyle w:val="Heading2"/>
        <w:numPr>
          <w:ilvl w:val="0"/>
          <w:numId w:val="0"/>
        </w:numPr>
        <w:ind w:left="576" w:hanging="576"/>
      </w:pPr>
      <w:bookmarkStart w:id="2" w:name="_Toc227939759"/>
      <w:r>
        <w:t>1.2 Estrutura do Relatório</w:t>
      </w:r>
      <w:bookmarkEnd w:id="2"/>
    </w:p>
    <w:p w14:paraId="1411C7F8" w14:textId="57AC5457" w:rsidR="00AB1F27" w:rsidRDefault="00AB1F27" w:rsidP="00AB1F27">
      <w:pPr>
        <w:tabs>
          <w:tab w:val="left" w:pos="2392"/>
        </w:tabs>
      </w:pPr>
      <w:r>
        <w:t>O relatório está organizado em enquadramento teórico, arquitetura e modelação, implementação, metodologia experimental, resultados, discussão, conclusões e trabalho futuro.</w:t>
      </w:r>
    </w:p>
    <w:p w14:paraId="415CBAFA" w14:textId="4CF3B2E1" w:rsidR="00AB1F27" w:rsidRDefault="00AB1F27" w:rsidP="00AB1F27">
      <w:pPr>
        <w:pStyle w:val="Heading1"/>
      </w:pPr>
      <w:bookmarkStart w:id="3" w:name="_Toc227939760"/>
      <w:r>
        <w:lastRenderedPageBreak/>
        <w:t>Enquadramento Teórico</w:t>
      </w:r>
      <w:bookmarkEnd w:id="3"/>
    </w:p>
    <w:p w14:paraId="1D7DD3D3" w14:textId="33FA809F" w:rsidR="00AB1F27" w:rsidRDefault="00AB1F27" w:rsidP="00AB1F27">
      <w:pPr>
        <w:pStyle w:val="Heading2"/>
      </w:pPr>
      <w:bookmarkStart w:id="4" w:name="_Toc227939761"/>
      <w:r>
        <w:t>Procura Cega</w:t>
      </w:r>
      <w:bookmarkEnd w:id="4"/>
    </w:p>
    <w:p w14:paraId="7F3418AB" w14:textId="77777777" w:rsidR="00AB1F27" w:rsidRDefault="00AB1F27" w:rsidP="00AB1F27">
      <w:pPr>
        <w:tabs>
          <w:tab w:val="left" w:pos="2392"/>
        </w:tabs>
      </w:pPr>
      <w:r>
        <w:t>A procura cega não utiliza informação sobre o objetivo. No Custo Uniforme, a expansão é feita pelo menor custo acumulado (g(n)), garantindo solução ótima para custos não negativos. Na Profundidade Limitada, a exploração segue uma estratégia em profundidade com limite máximo, sendo sensível ao valor desse limite.</w:t>
      </w:r>
    </w:p>
    <w:p w14:paraId="0CA36238" w14:textId="77777777" w:rsidR="00AB1F27" w:rsidRDefault="00AB1F27" w:rsidP="00AB1F27">
      <w:pPr>
        <w:tabs>
          <w:tab w:val="left" w:pos="2392"/>
        </w:tabs>
      </w:pPr>
    </w:p>
    <w:p w14:paraId="72FBA8D3" w14:textId="1B553C9F" w:rsidR="00AB1F27" w:rsidRDefault="00AB1F27" w:rsidP="00AB1F27">
      <w:pPr>
        <w:pStyle w:val="Heading2"/>
      </w:pPr>
      <w:bookmarkStart w:id="5" w:name="_Toc227939762"/>
      <w:r>
        <w:t>Procura Heurística</w:t>
      </w:r>
      <w:bookmarkEnd w:id="5"/>
    </w:p>
    <w:p w14:paraId="3B88A67B" w14:textId="77777777" w:rsidR="00AB1F27" w:rsidRDefault="00AB1F27" w:rsidP="00AB1F27">
      <w:pPr>
        <w:tabs>
          <w:tab w:val="left" w:pos="2392"/>
        </w:tabs>
      </w:pPr>
      <w:r>
        <w:t>A procura heurística usa uma estimativa (h(n)) do custo até ao objetivo. A Procura Sôfrega expande o nó com menor (h(n)), ignorando o custo acumulado. O A* usa (f(n)=g(n)+h(n)), combinando custo real e estimativa.</w:t>
      </w:r>
    </w:p>
    <w:p w14:paraId="04679208" w14:textId="77777777" w:rsidR="00AB1F27" w:rsidRDefault="00AB1F27" w:rsidP="00AB1F27">
      <w:pPr>
        <w:tabs>
          <w:tab w:val="left" w:pos="2392"/>
        </w:tabs>
      </w:pPr>
    </w:p>
    <w:p w14:paraId="1459EC1D" w14:textId="161A19E4" w:rsidR="00AB1F27" w:rsidRDefault="00AB1F27" w:rsidP="00AB1F27">
      <w:pPr>
        <w:pStyle w:val="Heading2"/>
      </w:pPr>
      <w:bookmarkStart w:id="6" w:name="_Toc227939763"/>
      <w:r>
        <w:t>Admissibilidade e Consistência</w:t>
      </w:r>
      <w:bookmarkEnd w:id="6"/>
    </w:p>
    <w:p w14:paraId="58C3D8A5" w14:textId="77777777" w:rsidR="00AB1F27" w:rsidRDefault="00AB1F27" w:rsidP="00AB1F27">
      <w:pPr>
        <w:tabs>
          <w:tab w:val="left" w:pos="2392"/>
        </w:tabs>
      </w:pPr>
      <w:r>
        <w:t>Uma heurística é admissível se nunca sobrestima o custo ótimo e consistente se satisfaz a desigualdade triangular ao longo das arestas. Estas propriedades são relevantes para garantir a otimalidade do A*.</w:t>
      </w:r>
    </w:p>
    <w:p w14:paraId="6C5B100D" w14:textId="77777777" w:rsidR="00AB1F27" w:rsidRDefault="00AB1F27" w:rsidP="00AB1F27">
      <w:pPr>
        <w:tabs>
          <w:tab w:val="left" w:pos="2392"/>
        </w:tabs>
      </w:pPr>
    </w:p>
    <w:p w14:paraId="7C83A1F4" w14:textId="6BB19DFC" w:rsidR="00AB1F27" w:rsidRDefault="00AB1F27" w:rsidP="00AB1F27">
      <w:pPr>
        <w:pStyle w:val="Heading2"/>
      </w:pPr>
      <w:bookmarkStart w:id="7" w:name="_Toc227939764"/>
      <w:r>
        <w:t>OCR e LLM</w:t>
      </w:r>
      <w:bookmarkEnd w:id="7"/>
    </w:p>
    <w:p w14:paraId="1F7D21AC" w14:textId="60E908BF" w:rsidR="00AB1F27" w:rsidRDefault="00AB1F27" w:rsidP="00AB1F27">
      <w:pPr>
        <w:tabs>
          <w:tab w:val="left" w:pos="2392"/>
        </w:tabs>
      </w:pPr>
      <w:r>
        <w:t>OCR permite extrair texto de imagens, sendo usado neste trabalho para reconhecer matrículas. O LLM local permite gerar descrições contextuais sem dependência de serviços externos cloud.</w:t>
      </w:r>
    </w:p>
    <w:p w14:paraId="29DD4F6A" w14:textId="77777777" w:rsidR="00AB1F27" w:rsidRDefault="00AB1F27" w:rsidP="00AB1F27">
      <w:pPr>
        <w:tabs>
          <w:tab w:val="left" w:pos="2392"/>
        </w:tabs>
      </w:pPr>
    </w:p>
    <w:p w14:paraId="693575C6" w14:textId="77777777" w:rsidR="00AB1F27" w:rsidRDefault="00AB1F27" w:rsidP="00AB1F27">
      <w:pPr>
        <w:tabs>
          <w:tab w:val="left" w:pos="2392"/>
        </w:tabs>
      </w:pPr>
    </w:p>
    <w:p w14:paraId="71E66B81" w14:textId="2D72E05D" w:rsidR="00AB1F27" w:rsidRDefault="00AB1F27" w:rsidP="00AB1F27">
      <w:pPr>
        <w:pStyle w:val="Heading1"/>
      </w:pPr>
      <w:bookmarkStart w:id="8" w:name="_Toc227939765"/>
      <w:r>
        <w:lastRenderedPageBreak/>
        <w:t>Arquitetura e Modelação do Problema</w:t>
      </w:r>
      <w:bookmarkEnd w:id="8"/>
    </w:p>
    <w:p w14:paraId="2FB71798" w14:textId="5BCB412A" w:rsidR="00AB1F27" w:rsidRDefault="00AB1F27" w:rsidP="00AB1F27">
      <w:pPr>
        <w:pStyle w:val="Heading2"/>
      </w:pPr>
      <w:bookmarkStart w:id="9" w:name="_Toc227939766"/>
      <w:r>
        <w:t>Arquitetura do Sistema</w:t>
      </w:r>
      <w:bookmarkEnd w:id="9"/>
    </w:p>
    <w:p w14:paraId="0B49ACA5" w14:textId="474CBFD4" w:rsidR="00AB1F27" w:rsidRDefault="00AB1F27" w:rsidP="00AB1F27">
      <w:pPr>
        <w:tabs>
          <w:tab w:val="left" w:pos="2392"/>
        </w:tabs>
      </w:pPr>
      <w:r>
        <w:t>A solução segue arquitetura cliente-servidor:</w:t>
      </w:r>
    </w:p>
    <w:p w14:paraId="2470E4C6" w14:textId="77777777" w:rsidR="00AB1F27" w:rsidRDefault="00AB1F27" w:rsidP="00AB1F27">
      <w:pPr>
        <w:pStyle w:val="ListParagraph"/>
        <w:numPr>
          <w:ilvl w:val="0"/>
          <w:numId w:val="4"/>
        </w:numPr>
        <w:tabs>
          <w:tab w:val="left" w:pos="2392"/>
        </w:tabs>
      </w:pPr>
      <w:r>
        <w:t>Frontend web para interação com o utilizador.</w:t>
      </w:r>
    </w:p>
    <w:p w14:paraId="1A054790" w14:textId="77777777" w:rsidR="00AB1F27" w:rsidRDefault="00AB1F27" w:rsidP="00AB1F27">
      <w:pPr>
        <w:pStyle w:val="ListParagraph"/>
        <w:numPr>
          <w:ilvl w:val="0"/>
          <w:numId w:val="4"/>
        </w:numPr>
        <w:tabs>
          <w:tab w:val="left" w:pos="2392"/>
        </w:tabs>
      </w:pPr>
      <w:r>
        <w:t>Backend API para orquestração da lógica.</w:t>
      </w:r>
    </w:p>
    <w:p w14:paraId="57972BAA" w14:textId="77777777" w:rsidR="00AB1F27" w:rsidRDefault="00AB1F27" w:rsidP="00AB1F27">
      <w:pPr>
        <w:pStyle w:val="ListParagraph"/>
        <w:numPr>
          <w:ilvl w:val="0"/>
          <w:numId w:val="4"/>
        </w:numPr>
        <w:tabs>
          <w:tab w:val="left" w:pos="2392"/>
        </w:tabs>
      </w:pPr>
      <w:r>
        <w:t>Módulos de IA para procura, OCR e LLM.</w:t>
      </w:r>
    </w:p>
    <w:p w14:paraId="78D769B9" w14:textId="0648B22E" w:rsidR="00835589" w:rsidRDefault="00835589" w:rsidP="00835589">
      <w:pPr>
        <w:tabs>
          <w:tab w:val="left" w:pos="2392"/>
        </w:tabs>
      </w:pPr>
      <w:r w:rsidRPr="00835589">
        <w:t>Esta separação promove modularidade, reutilização de código e facilidade de manutenção.</w:t>
      </w:r>
    </w:p>
    <w:p w14:paraId="055FA37E" w14:textId="77777777" w:rsidR="005F7CCB" w:rsidRDefault="005F7CCB" w:rsidP="005F7CCB">
      <w:pPr>
        <w:keepNext/>
        <w:tabs>
          <w:tab w:val="left" w:pos="2392"/>
        </w:tabs>
      </w:pPr>
      <w:r w:rsidRPr="005F7CCB">
        <w:drawing>
          <wp:inline distT="0" distB="0" distL="0" distR="0" wp14:anchorId="402285BB" wp14:editId="74B8713C">
            <wp:extent cx="5760085" cy="2710180"/>
            <wp:effectExtent l="0" t="0" r="0" b="0"/>
            <wp:docPr id="11238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5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5467" w14:textId="31531202" w:rsidR="005F7CCB" w:rsidRDefault="005F7CCB" w:rsidP="005F7CCB">
      <w:pPr>
        <w:pStyle w:val="Caption"/>
        <w:jc w:val="center"/>
      </w:pPr>
      <w:bookmarkStart w:id="10" w:name="_Toc22793978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</w:t>
      </w:r>
      <w:r>
        <w:fldChar w:fldCharType="end"/>
      </w:r>
      <w:r>
        <w:t xml:space="preserve"> - </w:t>
      </w:r>
      <w:r w:rsidRPr="00CE0E08">
        <w:t>Arquitetura cliente-servidor com separação entre interface, API e módulos de IA.</w:t>
      </w:r>
      <w:bookmarkEnd w:id="10"/>
    </w:p>
    <w:p w14:paraId="020AC717" w14:textId="77777777" w:rsidR="00096C9D" w:rsidRDefault="00096C9D" w:rsidP="00096C9D">
      <w:pPr>
        <w:keepNext/>
      </w:pPr>
      <w:r w:rsidRPr="00096C9D">
        <w:lastRenderedPageBreak/>
        <w:drawing>
          <wp:inline distT="0" distB="0" distL="0" distR="0" wp14:anchorId="5DD44AED" wp14:editId="215742AA">
            <wp:extent cx="5760085" cy="5589905"/>
            <wp:effectExtent l="0" t="0" r="0" b="0"/>
            <wp:docPr id="2373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2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2BDD" w14:textId="5E395C6D" w:rsidR="00096C9D" w:rsidRDefault="00096C9D" w:rsidP="00096C9D">
      <w:pPr>
        <w:pStyle w:val="Caption"/>
        <w:jc w:val="center"/>
      </w:pPr>
      <w:bookmarkStart w:id="11" w:name="_Toc22793979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2</w:t>
      </w:r>
      <w:r>
        <w:fldChar w:fldCharType="end"/>
      </w:r>
      <w:r>
        <w:t xml:space="preserve"> - </w:t>
      </w:r>
      <w:r w:rsidRPr="006527A4">
        <w:t>Fluxo de utilização desde autenticação por matrícula até análise de resultados.</w:t>
      </w:r>
      <w:r>
        <w:t xml:space="preserve"> (1)</w:t>
      </w:r>
      <w:bookmarkEnd w:id="11"/>
    </w:p>
    <w:p w14:paraId="28CF6225" w14:textId="77777777" w:rsidR="00096C9D" w:rsidRDefault="00096C9D" w:rsidP="00096C9D">
      <w:pPr>
        <w:keepNext/>
      </w:pPr>
      <w:r w:rsidRPr="00096C9D">
        <w:lastRenderedPageBreak/>
        <w:drawing>
          <wp:inline distT="0" distB="0" distL="0" distR="0" wp14:anchorId="1F330861" wp14:editId="61BE4C6D">
            <wp:extent cx="5760085" cy="5529580"/>
            <wp:effectExtent l="0" t="0" r="0" b="0"/>
            <wp:docPr id="17371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05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6542" w14:textId="107184D9" w:rsidR="00096C9D" w:rsidRPr="00096C9D" w:rsidRDefault="00096C9D" w:rsidP="00096C9D">
      <w:pPr>
        <w:pStyle w:val="Caption"/>
        <w:jc w:val="center"/>
      </w:pPr>
      <w:bookmarkStart w:id="12" w:name="_Toc22793979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3</w:t>
      </w:r>
      <w:r>
        <w:fldChar w:fldCharType="end"/>
      </w:r>
      <w:r>
        <w:t xml:space="preserve"> - </w:t>
      </w:r>
      <w:r w:rsidRPr="005E5010">
        <w:t>Fluxo de utilização desde autenticação por matrícula até análise de resultados.</w:t>
      </w:r>
      <w:r>
        <w:t xml:space="preserve"> (2)</w:t>
      </w:r>
      <w:bookmarkEnd w:id="12"/>
    </w:p>
    <w:p w14:paraId="4E446CDD" w14:textId="752FACE9" w:rsidR="00AB1F27" w:rsidRDefault="00AB1F27" w:rsidP="00B85D70">
      <w:pPr>
        <w:tabs>
          <w:tab w:val="left" w:pos="2392"/>
        </w:tabs>
        <w:jc w:val="center"/>
      </w:pPr>
    </w:p>
    <w:p w14:paraId="32113A1F" w14:textId="78E0EA18" w:rsidR="00AB1F27" w:rsidRDefault="00AB1F27" w:rsidP="00AB1F27">
      <w:pPr>
        <w:pStyle w:val="Heading2"/>
      </w:pPr>
      <w:bookmarkStart w:id="13" w:name="_Toc227939767"/>
      <w:r>
        <w:t>Modelação em Grafo</w:t>
      </w:r>
      <w:bookmarkEnd w:id="13"/>
    </w:p>
    <w:p w14:paraId="7C996140" w14:textId="3D997823" w:rsidR="00835589" w:rsidRDefault="00835589" w:rsidP="00835589">
      <w:pPr>
        <w:tabs>
          <w:tab w:val="left" w:pos="2392"/>
        </w:tabs>
      </w:pPr>
      <w:r>
        <w:t>O domínio foi modelado como um grafo ponderado e bidirecional:</w:t>
      </w:r>
    </w:p>
    <w:p w14:paraId="2334CB9D" w14:textId="77777777" w:rsidR="00835589" w:rsidRDefault="00835589" w:rsidP="00835589">
      <w:pPr>
        <w:pStyle w:val="ListParagraph"/>
        <w:numPr>
          <w:ilvl w:val="0"/>
          <w:numId w:val="5"/>
        </w:numPr>
        <w:tabs>
          <w:tab w:val="left" w:pos="2392"/>
        </w:tabs>
      </w:pPr>
      <w:r>
        <w:t>Cada cidade corresponde a um nó.</w:t>
      </w:r>
    </w:p>
    <w:p w14:paraId="3B740726" w14:textId="77777777" w:rsidR="00835589" w:rsidRDefault="00835589" w:rsidP="00835589">
      <w:pPr>
        <w:pStyle w:val="ListParagraph"/>
        <w:numPr>
          <w:ilvl w:val="0"/>
          <w:numId w:val="5"/>
        </w:numPr>
        <w:tabs>
          <w:tab w:val="left" w:pos="2392"/>
        </w:tabs>
      </w:pPr>
      <w:r>
        <w:t>Cada ligação entre cidades corresponde a uma aresta.</w:t>
      </w:r>
    </w:p>
    <w:p w14:paraId="6D4310B9" w14:textId="77777777" w:rsidR="00835589" w:rsidRDefault="00835589" w:rsidP="00835589">
      <w:pPr>
        <w:pStyle w:val="ListParagraph"/>
        <w:numPr>
          <w:ilvl w:val="0"/>
          <w:numId w:val="5"/>
        </w:numPr>
        <w:tabs>
          <w:tab w:val="left" w:pos="2392"/>
        </w:tabs>
      </w:pPr>
      <w:r>
        <w:t>O peso da aresta representa distância em quilómetros.</w:t>
      </w:r>
    </w:p>
    <w:p w14:paraId="52B33140" w14:textId="40E573D5" w:rsidR="00AB1F27" w:rsidRDefault="00835589" w:rsidP="00835589">
      <w:pPr>
        <w:pStyle w:val="ListParagraph"/>
        <w:numPr>
          <w:ilvl w:val="0"/>
          <w:numId w:val="5"/>
        </w:numPr>
        <w:tabs>
          <w:tab w:val="left" w:pos="2392"/>
        </w:tabs>
      </w:pPr>
      <w:r>
        <w:t>O custo de um caminho é a soma dos pesos das arestas percorridas.</w:t>
      </w:r>
    </w:p>
    <w:p w14:paraId="510271F7" w14:textId="092C625A" w:rsidR="00B85D70" w:rsidRDefault="00B85D70" w:rsidP="00B85D70">
      <w:pPr>
        <w:pStyle w:val="ListParagraph"/>
        <w:tabs>
          <w:tab w:val="left" w:pos="2392"/>
        </w:tabs>
      </w:pPr>
    </w:p>
    <w:p w14:paraId="468F62DE" w14:textId="77777777" w:rsidR="008054F4" w:rsidRDefault="00B85D70" w:rsidP="008054F4">
      <w:pPr>
        <w:keepNext/>
        <w:tabs>
          <w:tab w:val="left" w:pos="2392"/>
        </w:tabs>
      </w:pPr>
      <w:r w:rsidRPr="00B85D70">
        <w:lastRenderedPageBreak/>
        <w:drawing>
          <wp:inline distT="0" distB="0" distL="0" distR="0" wp14:anchorId="30578D24" wp14:editId="133D4E5B">
            <wp:extent cx="5677232" cy="2138585"/>
            <wp:effectExtent l="0" t="0" r="0" b="0"/>
            <wp:docPr id="18440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1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1820" cy="21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C91" w14:textId="62BD22E1" w:rsidR="00B85D70" w:rsidRDefault="008054F4" w:rsidP="008054F4">
      <w:pPr>
        <w:pStyle w:val="Caption"/>
        <w:jc w:val="center"/>
      </w:pPr>
      <w:bookmarkStart w:id="14" w:name="_Toc22793979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4</w:t>
      </w:r>
      <w:r>
        <w:fldChar w:fldCharType="end"/>
      </w:r>
      <w:r>
        <w:t xml:space="preserve"> - </w:t>
      </w:r>
      <w:r w:rsidRPr="00C3688D">
        <w:t>Representação do problema em grafo ponderado de cidades portuguesas.</w:t>
      </w:r>
      <w:bookmarkEnd w:id="14"/>
    </w:p>
    <w:p w14:paraId="7E876339" w14:textId="77777777" w:rsidR="008054F4" w:rsidRDefault="00B85D70" w:rsidP="008054F4">
      <w:pPr>
        <w:keepNext/>
        <w:tabs>
          <w:tab w:val="left" w:pos="2392"/>
        </w:tabs>
      </w:pPr>
      <w:r w:rsidRPr="00B85D70">
        <w:rPr>
          <w:color w:val="FF0000"/>
        </w:rPr>
        <w:drawing>
          <wp:inline distT="0" distB="0" distL="0" distR="0" wp14:anchorId="661215D7" wp14:editId="23DCBAD4">
            <wp:extent cx="5653378" cy="2541558"/>
            <wp:effectExtent l="0" t="0" r="5080" b="0"/>
            <wp:docPr id="20862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7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7204" cy="25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0D6C" w14:textId="487C967E" w:rsidR="00B85D70" w:rsidRPr="00AB1F27" w:rsidRDefault="008054F4" w:rsidP="008054F4">
      <w:pPr>
        <w:pStyle w:val="Caption"/>
        <w:jc w:val="center"/>
        <w:rPr>
          <w:color w:val="FF0000"/>
        </w:rPr>
      </w:pPr>
      <w:bookmarkStart w:id="15" w:name="_Toc22793979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5</w:t>
      </w:r>
      <w:r>
        <w:fldChar w:fldCharType="end"/>
      </w:r>
      <w:r>
        <w:t xml:space="preserve"> - </w:t>
      </w:r>
      <w:r w:rsidRPr="00D54982">
        <w:t>Definição da heurística utilizada pelos métodos informados.</w:t>
      </w:r>
      <w:bookmarkEnd w:id="15"/>
    </w:p>
    <w:p w14:paraId="07459F26" w14:textId="77777777" w:rsidR="00AB1F27" w:rsidRDefault="00AB1F27" w:rsidP="00AB1F27">
      <w:pPr>
        <w:tabs>
          <w:tab w:val="left" w:pos="2392"/>
        </w:tabs>
      </w:pPr>
    </w:p>
    <w:p w14:paraId="14F72BBB" w14:textId="3548DCD6" w:rsidR="00AB1F27" w:rsidRDefault="00AB1F27" w:rsidP="00AB1F27">
      <w:pPr>
        <w:pStyle w:val="Heading2"/>
      </w:pPr>
      <w:bookmarkStart w:id="16" w:name="_Toc227939768"/>
      <w:r>
        <w:t>Formulação do Problema</w:t>
      </w:r>
      <w:bookmarkEnd w:id="16"/>
    </w:p>
    <w:p w14:paraId="6C040F9D" w14:textId="77777777" w:rsidR="00835589" w:rsidRDefault="00835589" w:rsidP="00835589">
      <w:r>
        <w:t>Estado inicial: cidade de origem escolhida pelo utilizador.</w:t>
      </w:r>
    </w:p>
    <w:p w14:paraId="72D7E960" w14:textId="77777777" w:rsidR="00835589" w:rsidRDefault="00835589" w:rsidP="00835589">
      <w:r>
        <w:t>Estado objetivo: cidade destino escolhida pelo utilizador.</w:t>
      </w:r>
    </w:p>
    <w:p w14:paraId="60210514" w14:textId="77777777" w:rsidR="00835589" w:rsidRDefault="00835589" w:rsidP="00835589">
      <w:r>
        <w:t>Ações: transição para qualquer cidade vizinha ligada por aresta.</w:t>
      </w:r>
    </w:p>
    <w:p w14:paraId="6DCCBE2F" w14:textId="77777777" w:rsidR="00835589" w:rsidRDefault="00835589" w:rsidP="00835589">
      <w:r>
        <w:t>Função custo: distância total acumulada no percurso.</w:t>
      </w:r>
    </w:p>
    <w:p w14:paraId="7A305FCC" w14:textId="62A8FCD2" w:rsidR="00835589" w:rsidRDefault="00835589" w:rsidP="00835589">
      <w:r>
        <w:t>Critério de sucesso: alcançar o destino com caminho válido; em métodos ótimos, minimizar custo total.</w:t>
      </w:r>
    </w:p>
    <w:p w14:paraId="1BD9722C" w14:textId="0A33CC5A" w:rsidR="00835589" w:rsidRDefault="00835589" w:rsidP="00835589">
      <w:pPr>
        <w:pStyle w:val="Heading2"/>
      </w:pPr>
      <w:bookmarkStart w:id="17" w:name="_Toc227939769"/>
      <w:r>
        <w:lastRenderedPageBreak/>
        <w:t>Heurística</w:t>
      </w:r>
      <w:bookmarkEnd w:id="17"/>
    </w:p>
    <w:p w14:paraId="7FFDBDC6" w14:textId="77777777" w:rsidR="00835589" w:rsidRDefault="00835589" w:rsidP="00835589">
      <w:r>
        <w:t>Foi utilizada uma estratégia heurística orientada por distância em linha reta. Para Faro existe uma tabela de referência explícita. Para outros destinos, usa-se aproximação geodésica baseada em coordenadas.</w:t>
      </w:r>
    </w:p>
    <w:p w14:paraId="4C3C5C36" w14:textId="4466532F" w:rsidR="00835589" w:rsidRDefault="00835589" w:rsidP="00835589">
      <w:r>
        <w:t>Esta abordagem permite execução informada de A* e Procura Sôfrega em múltiplos cenários, mantendo coerência com os princípios teóricos de estimativa de custo restante.</w:t>
      </w:r>
    </w:p>
    <w:p w14:paraId="690C377C" w14:textId="77777777" w:rsidR="0062583E" w:rsidRDefault="0062583E" w:rsidP="00835589"/>
    <w:p w14:paraId="07DC5F40" w14:textId="77777777" w:rsidR="0062583E" w:rsidRDefault="0062583E" w:rsidP="00835589"/>
    <w:p w14:paraId="52447361" w14:textId="77777777" w:rsidR="0062583E" w:rsidRDefault="0062583E" w:rsidP="00835589"/>
    <w:p w14:paraId="21CE899F" w14:textId="77777777" w:rsidR="0062583E" w:rsidRDefault="0062583E" w:rsidP="00835589"/>
    <w:p w14:paraId="01D95A85" w14:textId="77777777" w:rsidR="0062583E" w:rsidRDefault="0062583E" w:rsidP="00835589"/>
    <w:p w14:paraId="5823D924" w14:textId="77777777" w:rsidR="0062583E" w:rsidRDefault="0062583E" w:rsidP="00835589"/>
    <w:p w14:paraId="2E0718B1" w14:textId="77777777" w:rsidR="0062583E" w:rsidRDefault="0062583E" w:rsidP="00835589"/>
    <w:p w14:paraId="3BEA38D1" w14:textId="77777777" w:rsidR="0062583E" w:rsidRDefault="0062583E" w:rsidP="00835589"/>
    <w:p w14:paraId="163AEE06" w14:textId="77777777" w:rsidR="0062583E" w:rsidRDefault="0062583E" w:rsidP="00835589"/>
    <w:p w14:paraId="63E7B2B2" w14:textId="77777777" w:rsidR="0062583E" w:rsidRDefault="0062583E" w:rsidP="00835589"/>
    <w:p w14:paraId="5807C95E" w14:textId="77777777" w:rsidR="0062583E" w:rsidRDefault="0062583E" w:rsidP="00835589"/>
    <w:p w14:paraId="721DF93D" w14:textId="77777777" w:rsidR="0062583E" w:rsidRDefault="0062583E" w:rsidP="00835589"/>
    <w:p w14:paraId="0BF9F703" w14:textId="77777777" w:rsidR="0062583E" w:rsidRDefault="0062583E" w:rsidP="00835589"/>
    <w:p w14:paraId="3E87E2E4" w14:textId="77777777" w:rsidR="0062583E" w:rsidRPr="00835589" w:rsidRDefault="0062583E" w:rsidP="00835589"/>
    <w:p w14:paraId="1AAACE45" w14:textId="224AE388" w:rsidR="00AB1F27" w:rsidRDefault="00AB1F27" w:rsidP="00AB1F27">
      <w:pPr>
        <w:pStyle w:val="Heading1"/>
      </w:pPr>
      <w:bookmarkStart w:id="18" w:name="_Toc227939770"/>
      <w:r>
        <w:lastRenderedPageBreak/>
        <w:t>Implementação</w:t>
      </w:r>
      <w:bookmarkEnd w:id="18"/>
    </w:p>
    <w:p w14:paraId="25B7E2CB" w14:textId="5885ED87" w:rsidR="00AB1F27" w:rsidRDefault="00AB1F27" w:rsidP="00AB1F27">
      <w:pPr>
        <w:pStyle w:val="Heading2"/>
      </w:pPr>
      <w:bookmarkStart w:id="19" w:name="_Toc227939771"/>
      <w:r>
        <w:t>Algoritmos de Procura</w:t>
      </w:r>
      <w:bookmarkEnd w:id="19"/>
    </w:p>
    <w:p w14:paraId="7A50A108" w14:textId="5471E469" w:rsidR="00835589" w:rsidRDefault="00835589" w:rsidP="00835589">
      <w:r>
        <w:t>Os quatro algoritmos foram implementados com registo de iterações para análise detalhada de execução.</w:t>
      </w:r>
    </w:p>
    <w:p w14:paraId="023EAC5E" w14:textId="77777777" w:rsidR="00835589" w:rsidRDefault="00835589" w:rsidP="00835589">
      <w:r>
        <w:t>No Custo Uniforme, a fronteira é ordenada por (g(n)), expandindo sempre o custo acumulado mínimo.</w:t>
      </w:r>
    </w:p>
    <w:p w14:paraId="39673A63" w14:textId="77777777" w:rsidR="00835589" w:rsidRDefault="00835589" w:rsidP="00835589">
      <w:r>
        <w:t>Na Profundidade Limitada, a expansão recursiva respeita o limite definido, interrompendo ramos que excedem a profundidade máxima.</w:t>
      </w:r>
    </w:p>
    <w:p w14:paraId="4837B033" w14:textId="77777777" w:rsidR="00835589" w:rsidRDefault="00835589" w:rsidP="00835589">
      <w:r>
        <w:t>Na Procura Sôfrega, a prioridade é definida por (h(n)), privilegiando aproximação heurística imediata.</w:t>
      </w:r>
    </w:p>
    <w:p w14:paraId="1B32119C" w14:textId="2426BCBA" w:rsidR="00835589" w:rsidRDefault="00835589" w:rsidP="00835589">
      <w:r>
        <w:t>No A*, a fronteira é ordenada por (f(n)=g(n)+h(n)), equilibrando exploração e direcionamento ao objetivo.</w:t>
      </w:r>
    </w:p>
    <w:p w14:paraId="4BD87BD4" w14:textId="6ADA5168" w:rsidR="00835589" w:rsidRDefault="00835589" w:rsidP="00835589">
      <w:r>
        <w:t>Cada execução devolve: caminho final, custo total, histórico de iterações e métricas de desempenho.</w:t>
      </w:r>
    </w:p>
    <w:p w14:paraId="2633A06E" w14:textId="77777777" w:rsidR="008054F4" w:rsidRDefault="00B85D70" w:rsidP="008054F4">
      <w:pPr>
        <w:keepNext/>
      </w:pPr>
      <w:r w:rsidRPr="00B85D70">
        <w:drawing>
          <wp:inline distT="0" distB="0" distL="0" distR="0" wp14:anchorId="75E1FB57" wp14:editId="0552D80E">
            <wp:extent cx="5760085" cy="3244850"/>
            <wp:effectExtent l="0" t="0" r="0" b="0"/>
            <wp:docPr id="3666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4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6CCF" w14:textId="75105FED" w:rsidR="008054F4" w:rsidRDefault="008054F4" w:rsidP="008054F4">
      <w:pPr>
        <w:pStyle w:val="Caption"/>
        <w:jc w:val="center"/>
      </w:pPr>
      <w:bookmarkStart w:id="20" w:name="_Toc22793979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6</w:t>
      </w:r>
      <w:r>
        <w:fldChar w:fldCharType="end"/>
      </w:r>
      <w:r>
        <w:t xml:space="preserve"> - </w:t>
      </w:r>
      <w:r w:rsidRPr="004468CD">
        <w:t>Implementação do algoritmo Custo Uniforme.</w:t>
      </w:r>
      <w:r>
        <w:t>(1)</w:t>
      </w:r>
      <w:bookmarkEnd w:id="20"/>
    </w:p>
    <w:p w14:paraId="2A4CB4A2" w14:textId="77777777" w:rsidR="008054F4" w:rsidRDefault="00B85D70" w:rsidP="0062583E">
      <w:pPr>
        <w:keepNext/>
        <w:jc w:val="center"/>
      </w:pPr>
      <w:r w:rsidRPr="00B85D70">
        <w:lastRenderedPageBreak/>
        <w:drawing>
          <wp:inline distT="0" distB="0" distL="0" distR="0" wp14:anchorId="42073F69" wp14:editId="123E460D">
            <wp:extent cx="5009322" cy="3850733"/>
            <wp:effectExtent l="0" t="0" r="1270" b="0"/>
            <wp:docPr id="1807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223" cy="387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33DA" w14:textId="5AF510E0" w:rsidR="00B85D70" w:rsidRPr="00835589" w:rsidRDefault="008054F4" w:rsidP="008054F4">
      <w:pPr>
        <w:pStyle w:val="Caption"/>
        <w:jc w:val="center"/>
      </w:pPr>
      <w:bookmarkStart w:id="21" w:name="_Toc22793979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7</w:t>
      </w:r>
      <w:r>
        <w:fldChar w:fldCharType="end"/>
      </w:r>
      <w:r>
        <w:t xml:space="preserve"> - </w:t>
      </w:r>
      <w:r w:rsidRPr="00E4505C">
        <w:t>Implementação do algoritmo Custo Uniforme.</w:t>
      </w:r>
      <w:r>
        <w:t xml:space="preserve"> (2)</w:t>
      </w:r>
      <w:bookmarkEnd w:id="21"/>
    </w:p>
    <w:p w14:paraId="0901139C" w14:textId="77777777" w:rsidR="008054F4" w:rsidRDefault="00B85D70" w:rsidP="008054F4">
      <w:pPr>
        <w:keepNext/>
        <w:tabs>
          <w:tab w:val="left" w:pos="2392"/>
        </w:tabs>
      </w:pPr>
      <w:r w:rsidRPr="00B85D70">
        <w:rPr>
          <w:color w:val="FF0000"/>
        </w:rPr>
        <w:drawing>
          <wp:inline distT="0" distB="0" distL="0" distR="0" wp14:anchorId="043A368A" wp14:editId="5212C8B1">
            <wp:extent cx="5760085" cy="4196080"/>
            <wp:effectExtent l="0" t="0" r="0" b="0"/>
            <wp:docPr id="4078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95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C66D" w14:textId="56A55B7A" w:rsidR="00B85D70" w:rsidRPr="00AB1F27" w:rsidRDefault="008054F4" w:rsidP="008054F4">
      <w:pPr>
        <w:pStyle w:val="Caption"/>
        <w:jc w:val="center"/>
        <w:rPr>
          <w:color w:val="FF0000"/>
        </w:rPr>
      </w:pPr>
      <w:bookmarkStart w:id="22" w:name="_Toc22793979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8</w:t>
      </w:r>
      <w:r>
        <w:fldChar w:fldCharType="end"/>
      </w:r>
      <w:r>
        <w:t xml:space="preserve"> - </w:t>
      </w:r>
      <w:r w:rsidRPr="009875A7">
        <w:t xml:space="preserve"> Implementação do algoritmo de Profundidade Limitada.</w:t>
      </w:r>
      <w:bookmarkEnd w:id="22"/>
    </w:p>
    <w:p w14:paraId="18C2C6CD" w14:textId="77777777" w:rsidR="008054F4" w:rsidRDefault="00B85D70" w:rsidP="008054F4">
      <w:pPr>
        <w:keepNext/>
        <w:tabs>
          <w:tab w:val="left" w:pos="2392"/>
        </w:tabs>
      </w:pPr>
      <w:r w:rsidRPr="00B85D70">
        <w:rPr>
          <w:color w:val="FF0000"/>
        </w:rPr>
        <w:lastRenderedPageBreak/>
        <w:drawing>
          <wp:inline distT="0" distB="0" distL="0" distR="0" wp14:anchorId="16372803" wp14:editId="2FE37D86">
            <wp:extent cx="5760085" cy="4042410"/>
            <wp:effectExtent l="0" t="0" r="0" b="0"/>
            <wp:docPr id="12354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94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3BED" w14:textId="2F74EE4E" w:rsidR="00B85D70" w:rsidRDefault="008054F4" w:rsidP="008054F4">
      <w:pPr>
        <w:pStyle w:val="Caption"/>
        <w:jc w:val="center"/>
        <w:rPr>
          <w:color w:val="FF0000"/>
        </w:rPr>
      </w:pPr>
      <w:bookmarkStart w:id="23" w:name="_Toc22793979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9</w:t>
      </w:r>
      <w:r>
        <w:fldChar w:fldCharType="end"/>
      </w:r>
      <w:r>
        <w:t xml:space="preserve"> -</w:t>
      </w:r>
      <w:r w:rsidRPr="00095399">
        <w:t xml:space="preserve"> Implementação da Procura Sôfrega baseada em h(n).</w:t>
      </w:r>
      <w:bookmarkEnd w:id="23"/>
    </w:p>
    <w:p w14:paraId="706CF7A3" w14:textId="77777777" w:rsidR="008054F4" w:rsidRDefault="00B85D70" w:rsidP="008054F4">
      <w:pPr>
        <w:keepNext/>
        <w:tabs>
          <w:tab w:val="left" w:pos="2392"/>
        </w:tabs>
      </w:pPr>
      <w:r w:rsidRPr="00B85D70">
        <w:rPr>
          <w:color w:val="FF0000"/>
        </w:rPr>
        <w:drawing>
          <wp:inline distT="0" distB="0" distL="0" distR="0" wp14:anchorId="379FF99E" wp14:editId="34C57A1A">
            <wp:extent cx="5760085" cy="3270885"/>
            <wp:effectExtent l="0" t="0" r="0" b="5715"/>
            <wp:docPr id="11236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6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BB0C" w14:textId="7AC3EA1E" w:rsidR="00B85D70" w:rsidRDefault="008054F4" w:rsidP="008054F4">
      <w:pPr>
        <w:pStyle w:val="Caption"/>
        <w:jc w:val="center"/>
        <w:rPr>
          <w:color w:val="FF0000"/>
        </w:rPr>
      </w:pPr>
      <w:bookmarkStart w:id="24" w:name="_Toc22793979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10</w:t>
      </w:r>
      <w:r>
        <w:fldChar w:fldCharType="end"/>
      </w:r>
      <w:r>
        <w:t xml:space="preserve"> - </w:t>
      </w:r>
      <w:r w:rsidRPr="00A0393A">
        <w:t xml:space="preserve"> Implementação do A* com função f(n)=g(n)+h(n).</w:t>
      </w:r>
      <w:r>
        <w:t xml:space="preserve"> (1)</w:t>
      </w:r>
      <w:bookmarkEnd w:id="24"/>
    </w:p>
    <w:p w14:paraId="5F842790" w14:textId="77777777" w:rsidR="008054F4" w:rsidRDefault="00B85D70" w:rsidP="008054F4">
      <w:pPr>
        <w:keepNext/>
        <w:tabs>
          <w:tab w:val="left" w:pos="2392"/>
        </w:tabs>
      </w:pPr>
      <w:r w:rsidRPr="00B85D70">
        <w:rPr>
          <w:color w:val="FF0000"/>
        </w:rPr>
        <w:lastRenderedPageBreak/>
        <w:drawing>
          <wp:inline distT="0" distB="0" distL="0" distR="0" wp14:anchorId="60C646DE" wp14:editId="773039C4">
            <wp:extent cx="5760085" cy="3017520"/>
            <wp:effectExtent l="0" t="0" r="0" b="0"/>
            <wp:docPr id="31580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4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A591" w14:textId="1A527579" w:rsidR="00B85D70" w:rsidRPr="00AB1F27" w:rsidRDefault="008054F4" w:rsidP="008054F4">
      <w:pPr>
        <w:pStyle w:val="Caption"/>
        <w:jc w:val="center"/>
        <w:rPr>
          <w:color w:val="FF0000"/>
        </w:rPr>
      </w:pPr>
      <w:bookmarkStart w:id="25" w:name="_Toc22793979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11</w:t>
      </w:r>
      <w:r>
        <w:fldChar w:fldCharType="end"/>
      </w:r>
      <w:r>
        <w:t xml:space="preserve"> - </w:t>
      </w:r>
      <w:r w:rsidRPr="003F55F4">
        <w:t xml:space="preserve"> Implementação do A* com função f(n)=g(n)+h(n).</w:t>
      </w:r>
      <w:r>
        <w:t xml:space="preserve"> (2)</w:t>
      </w:r>
      <w:bookmarkEnd w:id="25"/>
    </w:p>
    <w:p w14:paraId="7F4CF008" w14:textId="77777777" w:rsidR="00AB1F27" w:rsidRDefault="00AB1F27" w:rsidP="00AB1F27">
      <w:pPr>
        <w:tabs>
          <w:tab w:val="left" w:pos="2392"/>
        </w:tabs>
      </w:pPr>
    </w:p>
    <w:p w14:paraId="45A152D9" w14:textId="3054840F" w:rsidR="00AB1F27" w:rsidRDefault="00AB1F27" w:rsidP="00AB1F27">
      <w:pPr>
        <w:pStyle w:val="Heading2"/>
      </w:pPr>
      <w:bookmarkStart w:id="26" w:name="_Toc227939772"/>
      <w:r>
        <w:t>OCR de Matrícula</w:t>
      </w:r>
      <w:bookmarkEnd w:id="26"/>
    </w:p>
    <w:p w14:paraId="12A0579B" w14:textId="703189DE" w:rsidR="00835589" w:rsidRDefault="00835589" w:rsidP="00835589">
      <w:pPr>
        <w:tabs>
          <w:tab w:val="left" w:pos="2392"/>
        </w:tabs>
      </w:pPr>
      <w:r>
        <w:t>A componente OCR segue o fluxo:</w:t>
      </w:r>
    </w:p>
    <w:p w14:paraId="2C4D906E" w14:textId="77777777" w:rsidR="00835589" w:rsidRDefault="00835589" w:rsidP="00835589">
      <w:pPr>
        <w:pStyle w:val="ListParagraph"/>
        <w:numPr>
          <w:ilvl w:val="0"/>
          <w:numId w:val="6"/>
        </w:numPr>
        <w:tabs>
          <w:tab w:val="left" w:pos="2392"/>
        </w:tabs>
      </w:pPr>
      <w:r>
        <w:t>Receção da imagem enviada pelo utilizador.</w:t>
      </w:r>
    </w:p>
    <w:p w14:paraId="36AA9701" w14:textId="77777777" w:rsidR="00835589" w:rsidRDefault="00835589" w:rsidP="00835589">
      <w:pPr>
        <w:pStyle w:val="ListParagraph"/>
        <w:numPr>
          <w:ilvl w:val="0"/>
          <w:numId w:val="6"/>
        </w:numPr>
        <w:tabs>
          <w:tab w:val="left" w:pos="2392"/>
        </w:tabs>
      </w:pPr>
      <w:r>
        <w:t>Extração de texto com OCR.</w:t>
      </w:r>
    </w:p>
    <w:p w14:paraId="496FC4B0" w14:textId="77777777" w:rsidR="00835589" w:rsidRDefault="00835589" w:rsidP="00835589">
      <w:pPr>
        <w:pStyle w:val="ListParagraph"/>
        <w:numPr>
          <w:ilvl w:val="0"/>
          <w:numId w:val="6"/>
        </w:numPr>
        <w:tabs>
          <w:tab w:val="left" w:pos="2392"/>
        </w:tabs>
      </w:pPr>
      <w:r>
        <w:t>Filtragem por padrões de matrícula portuguesa.</w:t>
      </w:r>
    </w:p>
    <w:p w14:paraId="5FD96276" w14:textId="77777777" w:rsidR="00835589" w:rsidRDefault="00835589" w:rsidP="00835589">
      <w:pPr>
        <w:pStyle w:val="ListParagraph"/>
        <w:numPr>
          <w:ilvl w:val="0"/>
          <w:numId w:val="6"/>
        </w:numPr>
        <w:tabs>
          <w:tab w:val="left" w:pos="2392"/>
        </w:tabs>
      </w:pPr>
      <w:r>
        <w:t>Normalização do formato final.</w:t>
      </w:r>
    </w:p>
    <w:p w14:paraId="31A3307F" w14:textId="77777777" w:rsidR="00835589" w:rsidRDefault="00835589" w:rsidP="00835589">
      <w:pPr>
        <w:pStyle w:val="ListParagraph"/>
        <w:numPr>
          <w:ilvl w:val="0"/>
          <w:numId w:val="6"/>
        </w:numPr>
        <w:tabs>
          <w:tab w:val="left" w:pos="2392"/>
        </w:tabs>
      </w:pPr>
      <w:r>
        <w:t>Rejeição de entradas inválidas com mensagem explícita.</w:t>
      </w:r>
    </w:p>
    <w:p w14:paraId="61113415" w14:textId="5C8833A1" w:rsidR="00835589" w:rsidRDefault="00835589" w:rsidP="00835589">
      <w:pPr>
        <w:pStyle w:val="ListParagraph"/>
        <w:numPr>
          <w:ilvl w:val="0"/>
          <w:numId w:val="6"/>
        </w:numPr>
        <w:tabs>
          <w:tab w:val="left" w:pos="2392"/>
        </w:tabs>
      </w:pPr>
      <w:r>
        <w:t>Esta validação melhora robustez do processo de autenticação e reduz erros de entrada manual.</w:t>
      </w:r>
    </w:p>
    <w:p w14:paraId="3FE40240" w14:textId="77777777" w:rsidR="003536BA" w:rsidRDefault="003536BA" w:rsidP="003536BA">
      <w:pPr>
        <w:keepNext/>
        <w:tabs>
          <w:tab w:val="left" w:pos="2392"/>
        </w:tabs>
      </w:pPr>
      <w:r w:rsidRPr="003536BA">
        <w:lastRenderedPageBreak/>
        <w:drawing>
          <wp:inline distT="0" distB="0" distL="0" distR="0" wp14:anchorId="6A9EE404" wp14:editId="1BB132B9">
            <wp:extent cx="5760085" cy="3097530"/>
            <wp:effectExtent l="0" t="0" r="0" b="7620"/>
            <wp:docPr id="13931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18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7C52" w14:textId="76DDCC3D" w:rsidR="003536BA" w:rsidRDefault="003536BA" w:rsidP="003536BA">
      <w:pPr>
        <w:pStyle w:val="Caption"/>
        <w:jc w:val="center"/>
      </w:pPr>
      <w:bookmarkStart w:id="27" w:name="_Toc22793980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12</w:t>
      </w:r>
      <w:r>
        <w:fldChar w:fldCharType="end"/>
      </w:r>
      <w:r>
        <w:t xml:space="preserve"> - </w:t>
      </w:r>
      <w:r w:rsidRPr="007E1801">
        <w:t>Integração LLM local</w:t>
      </w:r>
      <w:bookmarkEnd w:id="27"/>
    </w:p>
    <w:p w14:paraId="7D26BEC5" w14:textId="77777777" w:rsidR="003536BA" w:rsidRDefault="003536BA" w:rsidP="003536BA">
      <w:pPr>
        <w:keepNext/>
        <w:tabs>
          <w:tab w:val="left" w:pos="2392"/>
        </w:tabs>
      </w:pPr>
      <w:r w:rsidRPr="003536BA">
        <w:rPr>
          <w:color w:val="FF0000"/>
        </w:rPr>
        <w:drawing>
          <wp:inline distT="0" distB="0" distL="0" distR="0" wp14:anchorId="50AE9E3D" wp14:editId="55F9578F">
            <wp:extent cx="5401429" cy="1571844"/>
            <wp:effectExtent l="0" t="0" r="8890" b="9525"/>
            <wp:docPr id="19601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1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5E10" w14:textId="5EE2B0FD" w:rsidR="00EA5A81" w:rsidRDefault="003536BA" w:rsidP="003536BA">
      <w:pPr>
        <w:pStyle w:val="Caption"/>
        <w:jc w:val="center"/>
      </w:pPr>
      <w:bookmarkStart w:id="28" w:name="_Toc2279398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13</w:t>
      </w:r>
      <w:r>
        <w:fldChar w:fldCharType="end"/>
      </w:r>
      <w:r>
        <w:t xml:space="preserve"> - </w:t>
      </w:r>
      <w:r w:rsidRPr="00C94406">
        <w:t>Normalização e validação de matrícula portuguesa no backend</w:t>
      </w:r>
      <w:bookmarkEnd w:id="28"/>
    </w:p>
    <w:p w14:paraId="262F587D" w14:textId="77777777" w:rsidR="00EA5A81" w:rsidRDefault="00EA5A81" w:rsidP="003536BA">
      <w:pPr>
        <w:pStyle w:val="Caption"/>
        <w:jc w:val="center"/>
      </w:pPr>
    </w:p>
    <w:p w14:paraId="6D60E058" w14:textId="77777777" w:rsidR="00EA5A81" w:rsidRDefault="003536BA" w:rsidP="00EA5A81">
      <w:pPr>
        <w:pStyle w:val="Caption"/>
        <w:keepNext/>
        <w:jc w:val="left"/>
      </w:pPr>
      <w:r w:rsidRPr="00C94406">
        <w:t>.</w:t>
      </w:r>
      <w:r w:rsidR="00EA5A81" w:rsidRPr="00EA5A81">
        <w:rPr>
          <w:color w:val="FF0000"/>
        </w:rPr>
        <w:t xml:space="preserve"> </w:t>
      </w:r>
      <w:r w:rsidR="00EA5A81" w:rsidRPr="00EA5A81">
        <w:rPr>
          <w:color w:val="FF0000"/>
        </w:rPr>
        <w:drawing>
          <wp:inline distT="0" distB="0" distL="0" distR="0" wp14:anchorId="62E33AD7" wp14:editId="09A98FDC">
            <wp:extent cx="5760085" cy="2503170"/>
            <wp:effectExtent l="0" t="0" r="0" b="0"/>
            <wp:docPr id="4891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21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C2F5" w14:textId="3BC5BD7E" w:rsidR="003536BA" w:rsidRPr="00835589" w:rsidRDefault="00EA5A81" w:rsidP="00EA5A81">
      <w:pPr>
        <w:pStyle w:val="Caption"/>
        <w:jc w:val="center"/>
        <w:rPr>
          <w:color w:val="FF0000"/>
        </w:rPr>
      </w:pPr>
      <w:bookmarkStart w:id="29" w:name="_Toc22793980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14</w:t>
      </w:r>
      <w:r>
        <w:fldChar w:fldCharType="end"/>
      </w:r>
      <w:r>
        <w:t xml:space="preserve"> - Leitura de matrícula por OCR</w:t>
      </w:r>
      <w:bookmarkEnd w:id="29"/>
    </w:p>
    <w:p w14:paraId="17A92B39" w14:textId="1BB2F7F3" w:rsidR="00835589" w:rsidRDefault="00835589" w:rsidP="00835589">
      <w:pPr>
        <w:pStyle w:val="Heading2"/>
      </w:pPr>
      <w:bookmarkStart w:id="30" w:name="_Toc227939773"/>
      <w:r>
        <w:lastRenderedPageBreak/>
        <w:t>Integração com LLM Local</w:t>
      </w:r>
      <w:bookmarkEnd w:id="30"/>
    </w:p>
    <w:p w14:paraId="4FEBDAC9" w14:textId="77777777" w:rsidR="00835589" w:rsidRDefault="00835589" w:rsidP="00835589">
      <w:pPr>
        <w:tabs>
          <w:tab w:val="left" w:pos="2392"/>
        </w:tabs>
      </w:pPr>
      <w:r>
        <w:t>A integração LLM é realizada por chamada local ao modelo, com prompt orientado para descrição concisa de atrações por cidade.</w:t>
      </w:r>
    </w:p>
    <w:p w14:paraId="263529E3" w14:textId="77777777" w:rsidR="00835589" w:rsidRDefault="00835589" w:rsidP="00835589">
      <w:pPr>
        <w:tabs>
          <w:tab w:val="left" w:pos="2392"/>
        </w:tabs>
      </w:pPr>
      <w:r>
        <w:t>A resposta do modelo é apresentada diretamente na interface, associada ao percurso escolhido.</w:t>
      </w:r>
    </w:p>
    <w:p w14:paraId="42C83F08" w14:textId="13E8DDE5" w:rsidR="00835589" w:rsidRDefault="00835589" w:rsidP="00835589">
      <w:pPr>
        <w:tabs>
          <w:tab w:val="left" w:pos="2392"/>
        </w:tabs>
      </w:pPr>
      <w:r>
        <w:t>Foram incluídos mecanismos de fallback para indisponibilidade do modelo ou falhas de comunicação, garantindo comportamento previsível da aplicação.</w:t>
      </w:r>
    </w:p>
    <w:p w14:paraId="01660F69" w14:textId="77777777" w:rsidR="00EA5A81" w:rsidRDefault="00EA5A81" w:rsidP="00EA5A81">
      <w:pPr>
        <w:keepNext/>
        <w:tabs>
          <w:tab w:val="left" w:pos="2392"/>
        </w:tabs>
      </w:pPr>
      <w:r w:rsidRPr="007A2FB9">
        <w:rPr>
          <w:color w:val="FF0000"/>
        </w:rPr>
        <w:drawing>
          <wp:inline distT="0" distB="0" distL="0" distR="0" wp14:anchorId="4EFCCCE2" wp14:editId="534CE58C">
            <wp:extent cx="5760085" cy="4213860"/>
            <wp:effectExtent l="0" t="0" r="0" b="0"/>
            <wp:docPr id="152829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3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DAD4" w14:textId="6F7CFA62" w:rsidR="00EA5A81" w:rsidRDefault="00EA5A81" w:rsidP="00EA5A81">
      <w:pPr>
        <w:pStyle w:val="Caption"/>
        <w:jc w:val="center"/>
      </w:pPr>
      <w:bookmarkStart w:id="31" w:name="_Toc22793980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15</w:t>
      </w:r>
      <w:r>
        <w:fldChar w:fldCharType="end"/>
      </w:r>
      <w:r>
        <w:t xml:space="preserve"> - Chamada ao LLM e resposta</w:t>
      </w:r>
      <w:bookmarkEnd w:id="31"/>
    </w:p>
    <w:p w14:paraId="0AEF5C1D" w14:textId="77777777" w:rsidR="00EA5A81" w:rsidRDefault="00EA5A81" w:rsidP="00835589">
      <w:pPr>
        <w:tabs>
          <w:tab w:val="left" w:pos="2392"/>
        </w:tabs>
      </w:pPr>
    </w:p>
    <w:p w14:paraId="1726DF44" w14:textId="5D4BD233" w:rsidR="00835589" w:rsidRPr="00835589" w:rsidRDefault="00835589" w:rsidP="00835589">
      <w:pPr>
        <w:pStyle w:val="Heading2"/>
        <w:rPr>
          <w:lang w:val="en-GB"/>
        </w:rPr>
      </w:pPr>
      <w:bookmarkStart w:id="32" w:name="_Toc227939774"/>
      <w:r w:rsidRPr="00835589">
        <w:rPr>
          <w:lang w:val="en-GB"/>
        </w:rPr>
        <w:t>Backend e Frontend</w:t>
      </w:r>
      <w:bookmarkEnd w:id="32"/>
    </w:p>
    <w:p w14:paraId="1864CCE5" w14:textId="2CC4D7A0" w:rsidR="00835589" w:rsidRPr="00835589" w:rsidRDefault="00835589" w:rsidP="00835589">
      <w:pPr>
        <w:tabs>
          <w:tab w:val="left" w:pos="2392"/>
        </w:tabs>
        <w:rPr>
          <w:lang w:val="en-GB"/>
        </w:rPr>
      </w:pPr>
      <w:r w:rsidRPr="00835589">
        <w:rPr>
          <w:lang w:val="en-GB"/>
        </w:rPr>
        <w:t xml:space="preserve">No backend, </w:t>
      </w:r>
      <w:proofErr w:type="gramStart"/>
      <w:r w:rsidRPr="00835589">
        <w:rPr>
          <w:lang w:val="en-GB"/>
        </w:rPr>
        <w:t>a</w:t>
      </w:r>
      <w:proofErr w:type="gramEnd"/>
      <w:r w:rsidRPr="00835589">
        <w:rPr>
          <w:lang w:val="en-GB"/>
        </w:rPr>
        <w:t xml:space="preserve"> API </w:t>
      </w:r>
      <w:proofErr w:type="spellStart"/>
      <w:r w:rsidRPr="00835589">
        <w:rPr>
          <w:lang w:val="en-GB"/>
        </w:rPr>
        <w:t>expõe</w:t>
      </w:r>
      <w:proofErr w:type="spellEnd"/>
      <w:r w:rsidRPr="00835589">
        <w:rPr>
          <w:lang w:val="en-GB"/>
        </w:rPr>
        <w:t xml:space="preserve"> endpoints para:</w:t>
      </w:r>
    </w:p>
    <w:p w14:paraId="6E1535B8" w14:textId="77777777" w:rsidR="00835589" w:rsidRDefault="00835589" w:rsidP="00645829">
      <w:pPr>
        <w:pStyle w:val="ListParagraph"/>
        <w:numPr>
          <w:ilvl w:val="0"/>
          <w:numId w:val="12"/>
        </w:numPr>
        <w:tabs>
          <w:tab w:val="left" w:pos="2392"/>
        </w:tabs>
      </w:pPr>
      <w:r>
        <w:t>Listagem de cidades.</w:t>
      </w:r>
    </w:p>
    <w:p w14:paraId="3EBACD74" w14:textId="77777777" w:rsidR="00835589" w:rsidRDefault="00835589" w:rsidP="00645829">
      <w:pPr>
        <w:pStyle w:val="ListParagraph"/>
        <w:numPr>
          <w:ilvl w:val="0"/>
          <w:numId w:val="12"/>
        </w:numPr>
        <w:tabs>
          <w:tab w:val="left" w:pos="2392"/>
        </w:tabs>
      </w:pPr>
      <w:r>
        <w:t>Validação manual de matrícula.</w:t>
      </w:r>
    </w:p>
    <w:p w14:paraId="1F68AD7D" w14:textId="77777777" w:rsidR="00835589" w:rsidRDefault="00835589" w:rsidP="00645829">
      <w:pPr>
        <w:pStyle w:val="ListParagraph"/>
        <w:numPr>
          <w:ilvl w:val="0"/>
          <w:numId w:val="12"/>
        </w:numPr>
        <w:tabs>
          <w:tab w:val="left" w:pos="2392"/>
        </w:tabs>
      </w:pPr>
      <w:r>
        <w:lastRenderedPageBreak/>
        <w:t>OCR de matrícula via upload.</w:t>
      </w:r>
    </w:p>
    <w:p w14:paraId="0DD45FCB" w14:textId="77777777" w:rsidR="00835589" w:rsidRDefault="00835589" w:rsidP="00645829">
      <w:pPr>
        <w:pStyle w:val="ListParagraph"/>
        <w:numPr>
          <w:ilvl w:val="0"/>
          <w:numId w:val="12"/>
        </w:numPr>
        <w:tabs>
          <w:tab w:val="left" w:pos="2392"/>
        </w:tabs>
      </w:pPr>
      <w:r>
        <w:t>Execução de rota por algoritmo.</w:t>
      </w:r>
    </w:p>
    <w:p w14:paraId="276B97E2" w14:textId="77777777" w:rsidR="00835589" w:rsidRDefault="00835589" w:rsidP="00645829">
      <w:pPr>
        <w:pStyle w:val="ListParagraph"/>
        <w:numPr>
          <w:ilvl w:val="0"/>
          <w:numId w:val="12"/>
        </w:numPr>
        <w:tabs>
          <w:tab w:val="left" w:pos="2392"/>
        </w:tabs>
      </w:pPr>
      <w:r>
        <w:t>Comparação dos quatro algoritmos.</w:t>
      </w:r>
    </w:p>
    <w:p w14:paraId="65AE8839" w14:textId="77777777" w:rsidR="00835589" w:rsidRDefault="00835589" w:rsidP="00645829">
      <w:pPr>
        <w:pStyle w:val="ListParagraph"/>
        <w:numPr>
          <w:ilvl w:val="0"/>
          <w:numId w:val="12"/>
        </w:numPr>
        <w:tabs>
          <w:tab w:val="left" w:pos="2392"/>
        </w:tabs>
      </w:pPr>
      <w:r>
        <w:t>Pedido de atrações ao LLM.</w:t>
      </w:r>
    </w:p>
    <w:p w14:paraId="31A56F1C" w14:textId="77777777" w:rsidR="00645829" w:rsidRDefault="00645829" w:rsidP="00645829">
      <w:pPr>
        <w:tabs>
          <w:tab w:val="left" w:pos="2392"/>
        </w:tabs>
      </w:pPr>
    </w:p>
    <w:p w14:paraId="4BDBB2BB" w14:textId="67604EFD" w:rsidR="00835589" w:rsidRDefault="00835589" w:rsidP="00835589">
      <w:pPr>
        <w:tabs>
          <w:tab w:val="left" w:pos="2392"/>
        </w:tabs>
      </w:pPr>
      <w:r>
        <w:t>No frontend, o utilizador consegue:</w:t>
      </w:r>
    </w:p>
    <w:p w14:paraId="46649576" w14:textId="77777777" w:rsidR="00835589" w:rsidRDefault="00835589" w:rsidP="00645829">
      <w:pPr>
        <w:pStyle w:val="ListParagraph"/>
        <w:numPr>
          <w:ilvl w:val="0"/>
          <w:numId w:val="13"/>
        </w:numPr>
        <w:tabs>
          <w:tab w:val="left" w:pos="2392"/>
        </w:tabs>
      </w:pPr>
      <w:r>
        <w:t>Autenticar-se por matrícula manual ou OCR.</w:t>
      </w:r>
    </w:p>
    <w:p w14:paraId="1BC6AE6E" w14:textId="77777777" w:rsidR="00835589" w:rsidRDefault="00835589" w:rsidP="00645829">
      <w:pPr>
        <w:pStyle w:val="ListParagraph"/>
        <w:numPr>
          <w:ilvl w:val="0"/>
          <w:numId w:val="13"/>
        </w:numPr>
        <w:tabs>
          <w:tab w:val="left" w:pos="2392"/>
        </w:tabs>
      </w:pPr>
      <w:r>
        <w:t>Definir origem, destino e algoritmo.</w:t>
      </w:r>
    </w:p>
    <w:p w14:paraId="301E6E48" w14:textId="77777777" w:rsidR="00835589" w:rsidRDefault="00835589" w:rsidP="00645829">
      <w:pPr>
        <w:pStyle w:val="ListParagraph"/>
        <w:numPr>
          <w:ilvl w:val="0"/>
          <w:numId w:val="13"/>
        </w:numPr>
        <w:tabs>
          <w:tab w:val="left" w:pos="2392"/>
        </w:tabs>
      </w:pPr>
      <w:r>
        <w:t>Executar rota e analisar tabela de iterações.</w:t>
      </w:r>
    </w:p>
    <w:p w14:paraId="1A797C1A" w14:textId="77777777" w:rsidR="00835589" w:rsidRDefault="00835589" w:rsidP="00645829">
      <w:pPr>
        <w:pStyle w:val="ListParagraph"/>
        <w:numPr>
          <w:ilvl w:val="0"/>
          <w:numId w:val="13"/>
        </w:numPr>
        <w:tabs>
          <w:tab w:val="left" w:pos="2392"/>
        </w:tabs>
      </w:pPr>
      <w:r>
        <w:t>Comparar algoritmos em paralelo.</w:t>
      </w:r>
    </w:p>
    <w:p w14:paraId="419AB0E9" w14:textId="77777777" w:rsidR="00835589" w:rsidRDefault="00835589" w:rsidP="00645829">
      <w:pPr>
        <w:pStyle w:val="ListParagraph"/>
        <w:numPr>
          <w:ilvl w:val="0"/>
          <w:numId w:val="13"/>
        </w:numPr>
        <w:tabs>
          <w:tab w:val="left" w:pos="2392"/>
        </w:tabs>
      </w:pPr>
      <w:r>
        <w:t>Visualizar métricas e exportar resultados.</w:t>
      </w:r>
    </w:p>
    <w:p w14:paraId="2189B8F3" w14:textId="6681AEB6" w:rsidR="00AB1F27" w:rsidRDefault="00835589" w:rsidP="00645829">
      <w:pPr>
        <w:pStyle w:val="ListParagraph"/>
        <w:numPr>
          <w:ilvl w:val="0"/>
          <w:numId w:val="13"/>
        </w:numPr>
        <w:tabs>
          <w:tab w:val="left" w:pos="2392"/>
        </w:tabs>
      </w:pPr>
      <w:r>
        <w:t>Consultar atrações turísticas do caminho calculado.</w:t>
      </w:r>
    </w:p>
    <w:p w14:paraId="29A3D219" w14:textId="77777777" w:rsidR="0062583E" w:rsidRDefault="0062583E" w:rsidP="0062583E">
      <w:pPr>
        <w:keepNext/>
        <w:tabs>
          <w:tab w:val="left" w:pos="2392"/>
        </w:tabs>
      </w:pPr>
      <w:r w:rsidRPr="0062583E">
        <w:drawing>
          <wp:inline distT="0" distB="0" distL="0" distR="0" wp14:anchorId="67B4E386" wp14:editId="443886F1">
            <wp:extent cx="5760085" cy="3091815"/>
            <wp:effectExtent l="0" t="0" r="0" b="0"/>
            <wp:docPr id="95031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18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DE1B" w14:textId="4BC0996B" w:rsidR="0062583E" w:rsidRDefault="0062583E" w:rsidP="0062583E">
      <w:pPr>
        <w:pStyle w:val="Caption"/>
        <w:jc w:val="center"/>
      </w:pPr>
      <w:bookmarkStart w:id="33" w:name="_Toc22793980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16</w:t>
      </w:r>
      <w:r>
        <w:fldChar w:fldCharType="end"/>
      </w:r>
      <w:r>
        <w:t xml:space="preserve"> - Interface do website</w:t>
      </w:r>
      <w:bookmarkEnd w:id="33"/>
    </w:p>
    <w:p w14:paraId="49E72032" w14:textId="77777777" w:rsidR="00EA5A81" w:rsidRDefault="00EA5A81" w:rsidP="00EA5A81">
      <w:pPr>
        <w:keepNext/>
        <w:jc w:val="center"/>
      </w:pPr>
      <w:r w:rsidRPr="00B85D70">
        <w:lastRenderedPageBreak/>
        <w:drawing>
          <wp:inline distT="0" distB="0" distL="0" distR="0" wp14:anchorId="3EC077D9" wp14:editId="7ADFAB69">
            <wp:extent cx="2226025" cy="1987826"/>
            <wp:effectExtent l="0" t="0" r="3175" b="0"/>
            <wp:docPr id="9190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5133" name=""/>
                    <pic:cNvPicPr/>
                  </pic:nvPicPr>
                  <pic:blipFill rotWithShape="1">
                    <a:blip r:embed="rId28"/>
                    <a:srcRect l="50359" t="23215" r="18810" b="21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564" cy="199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531FC" w14:textId="10369267" w:rsidR="00EA5A81" w:rsidRPr="00EA5A81" w:rsidRDefault="00EA5A81" w:rsidP="00EA5A81">
      <w:pPr>
        <w:pStyle w:val="Caption"/>
        <w:jc w:val="center"/>
      </w:pPr>
      <w:bookmarkStart w:id="34" w:name="_Toc22793980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17</w:t>
      </w:r>
      <w:r>
        <w:fldChar w:fldCharType="end"/>
      </w:r>
      <w:r>
        <w:t xml:space="preserve"> - Interface de configuração da rota</w:t>
      </w:r>
      <w:bookmarkEnd w:id="34"/>
    </w:p>
    <w:p w14:paraId="6E8EA7D6" w14:textId="77777777" w:rsidR="00EA5A81" w:rsidRDefault="007A2FB9" w:rsidP="00EA5A81">
      <w:pPr>
        <w:keepNext/>
        <w:tabs>
          <w:tab w:val="left" w:pos="2392"/>
        </w:tabs>
      </w:pPr>
      <w:r w:rsidRPr="007A2FB9">
        <w:rPr>
          <w:color w:val="FF0000"/>
        </w:rPr>
        <w:drawing>
          <wp:inline distT="0" distB="0" distL="0" distR="0" wp14:anchorId="2B6FB9D9" wp14:editId="49699C27">
            <wp:extent cx="5760085" cy="3947795"/>
            <wp:effectExtent l="0" t="0" r="0" b="0"/>
            <wp:docPr id="12077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695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5A1D" w14:textId="72B1F7ED" w:rsidR="007A2FB9" w:rsidRDefault="00EA5A81" w:rsidP="00EA5A81">
      <w:pPr>
        <w:pStyle w:val="Caption"/>
        <w:jc w:val="center"/>
        <w:rPr>
          <w:color w:val="FF0000"/>
        </w:rPr>
      </w:pPr>
      <w:bookmarkStart w:id="35" w:name="_Toc22793980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18</w:t>
      </w:r>
      <w:r>
        <w:fldChar w:fldCharType="end"/>
      </w:r>
      <w:r>
        <w:t xml:space="preserve"> - Comparação de algoritmos</w:t>
      </w:r>
      <w:bookmarkEnd w:id="35"/>
    </w:p>
    <w:p w14:paraId="3772435D" w14:textId="7FE4C7EC" w:rsidR="007A2FB9" w:rsidRDefault="007A2FB9" w:rsidP="00645829">
      <w:pPr>
        <w:tabs>
          <w:tab w:val="left" w:pos="2392"/>
        </w:tabs>
        <w:rPr>
          <w:color w:val="FF0000"/>
        </w:rPr>
      </w:pPr>
    </w:p>
    <w:p w14:paraId="6E5C5F39" w14:textId="77777777" w:rsidR="00835589" w:rsidRDefault="00835589" w:rsidP="00835589">
      <w:pPr>
        <w:tabs>
          <w:tab w:val="left" w:pos="2392"/>
        </w:tabs>
      </w:pPr>
    </w:p>
    <w:p w14:paraId="5D2E6091" w14:textId="77777777" w:rsidR="00835589" w:rsidRDefault="00835589" w:rsidP="00835589">
      <w:pPr>
        <w:tabs>
          <w:tab w:val="left" w:pos="2392"/>
        </w:tabs>
      </w:pPr>
    </w:p>
    <w:p w14:paraId="6F6ACED0" w14:textId="77777777" w:rsidR="00EA5A81" w:rsidRDefault="00EA5A81" w:rsidP="00835589">
      <w:pPr>
        <w:tabs>
          <w:tab w:val="left" w:pos="2392"/>
        </w:tabs>
      </w:pPr>
    </w:p>
    <w:p w14:paraId="643DFA15" w14:textId="77777777" w:rsidR="00835589" w:rsidRDefault="00835589" w:rsidP="00835589">
      <w:pPr>
        <w:tabs>
          <w:tab w:val="left" w:pos="2392"/>
        </w:tabs>
      </w:pPr>
    </w:p>
    <w:p w14:paraId="12BA74A3" w14:textId="56D092B1" w:rsidR="00835589" w:rsidRDefault="00835589" w:rsidP="00835589">
      <w:pPr>
        <w:pStyle w:val="Heading1"/>
      </w:pPr>
      <w:bookmarkStart w:id="36" w:name="_Toc227939775"/>
      <w:r>
        <w:lastRenderedPageBreak/>
        <w:t>Metodologia Experimental</w:t>
      </w:r>
      <w:bookmarkEnd w:id="36"/>
    </w:p>
    <w:p w14:paraId="16195793" w14:textId="77777777" w:rsidR="00835589" w:rsidRDefault="00835589" w:rsidP="00835589">
      <w:pPr>
        <w:tabs>
          <w:tab w:val="left" w:pos="2392"/>
        </w:tabs>
      </w:pPr>
    </w:p>
    <w:p w14:paraId="65416B61" w14:textId="70E98427" w:rsidR="00835589" w:rsidRDefault="00835589" w:rsidP="00835589">
      <w:pPr>
        <w:pStyle w:val="Heading2"/>
      </w:pPr>
      <w:bookmarkStart w:id="37" w:name="_Toc227939776"/>
      <w:r>
        <w:t>Desenho Experimental</w:t>
      </w:r>
      <w:bookmarkEnd w:id="37"/>
    </w:p>
    <w:p w14:paraId="19C1654C" w14:textId="77777777" w:rsidR="00835589" w:rsidRDefault="00835589" w:rsidP="00835589">
      <w:pPr>
        <w:tabs>
          <w:tab w:val="left" w:pos="2392"/>
        </w:tabs>
      </w:pPr>
      <w:r>
        <w:t>Para avaliar desempenho e qualidade das soluções, foi definido um conjunto de cenários com diferentes distâncias e topologias de percurso. Cada cenário foi executado com os quatro algoritmos, mantendo condições de entrada comparáveis.</w:t>
      </w:r>
    </w:p>
    <w:p w14:paraId="2B57CE28" w14:textId="77777777" w:rsidR="00835589" w:rsidRDefault="00835589" w:rsidP="00835589">
      <w:pPr>
        <w:tabs>
          <w:tab w:val="left" w:pos="2392"/>
        </w:tabs>
      </w:pPr>
    </w:p>
    <w:p w14:paraId="628C9B30" w14:textId="19591EAF" w:rsidR="00835589" w:rsidRDefault="00835589" w:rsidP="00835589">
      <w:pPr>
        <w:pStyle w:val="Heading2"/>
      </w:pPr>
      <w:bookmarkStart w:id="38" w:name="_Toc227939777"/>
      <w:r>
        <w:t>Cenários de Teste</w:t>
      </w:r>
      <w:bookmarkEnd w:id="38"/>
    </w:p>
    <w:p w14:paraId="407CB474" w14:textId="0AFADD8B" w:rsidR="00835589" w:rsidRDefault="00835589" w:rsidP="00835589">
      <w:pPr>
        <w:tabs>
          <w:tab w:val="left" w:pos="2392"/>
        </w:tabs>
      </w:pPr>
      <w:r>
        <w:t>Os cenários incluíram:</w:t>
      </w:r>
    </w:p>
    <w:p w14:paraId="0B23A78D" w14:textId="77777777" w:rsidR="00835589" w:rsidRDefault="00835589" w:rsidP="00835589">
      <w:pPr>
        <w:pStyle w:val="ListParagraph"/>
        <w:numPr>
          <w:ilvl w:val="0"/>
          <w:numId w:val="7"/>
        </w:numPr>
        <w:tabs>
          <w:tab w:val="left" w:pos="2392"/>
        </w:tabs>
      </w:pPr>
      <w:r>
        <w:t>Percursos curtos entre cidades próximas.</w:t>
      </w:r>
    </w:p>
    <w:p w14:paraId="71DF84CA" w14:textId="77777777" w:rsidR="00835589" w:rsidRDefault="00835589" w:rsidP="00835589">
      <w:pPr>
        <w:pStyle w:val="ListParagraph"/>
        <w:numPr>
          <w:ilvl w:val="0"/>
          <w:numId w:val="7"/>
        </w:numPr>
        <w:tabs>
          <w:tab w:val="left" w:pos="2392"/>
        </w:tabs>
      </w:pPr>
      <w:r>
        <w:t>Percursos médios com múltiplas alternativas.</w:t>
      </w:r>
    </w:p>
    <w:p w14:paraId="26F63EE8" w14:textId="77777777" w:rsidR="00835589" w:rsidRDefault="00835589" w:rsidP="00835589">
      <w:pPr>
        <w:pStyle w:val="ListParagraph"/>
        <w:numPr>
          <w:ilvl w:val="0"/>
          <w:numId w:val="7"/>
        </w:numPr>
        <w:tabs>
          <w:tab w:val="left" w:pos="2392"/>
        </w:tabs>
      </w:pPr>
      <w:r>
        <w:t>Percursos longos entre regiões distantes.</w:t>
      </w:r>
    </w:p>
    <w:p w14:paraId="4FD81822" w14:textId="77777777" w:rsidR="00835589" w:rsidRDefault="00835589" w:rsidP="00835589">
      <w:pPr>
        <w:pStyle w:val="ListParagraph"/>
        <w:numPr>
          <w:ilvl w:val="0"/>
          <w:numId w:val="7"/>
        </w:numPr>
        <w:tabs>
          <w:tab w:val="left" w:pos="2392"/>
        </w:tabs>
      </w:pPr>
      <w:r>
        <w:t>Casos de sensibilidade para Profundidade Limitada com limites distintos.</w:t>
      </w:r>
    </w:p>
    <w:p w14:paraId="30229FA1" w14:textId="53118581" w:rsidR="00835589" w:rsidRDefault="00835589" w:rsidP="00835589">
      <w:pPr>
        <w:pStyle w:val="Heading2"/>
      </w:pPr>
      <w:bookmarkStart w:id="39" w:name="_Toc227939778"/>
      <w:r>
        <w:t>Métricas Avaliadas</w:t>
      </w:r>
      <w:bookmarkEnd w:id="39"/>
    </w:p>
    <w:p w14:paraId="6B7907C3" w14:textId="03BCB37E" w:rsidR="00835589" w:rsidRDefault="00835589" w:rsidP="00835589">
      <w:pPr>
        <w:tabs>
          <w:tab w:val="left" w:pos="2392"/>
        </w:tabs>
      </w:pPr>
      <w:r>
        <w:t>As métricas principais foram:</w:t>
      </w:r>
    </w:p>
    <w:p w14:paraId="1D2BA9F8" w14:textId="77777777" w:rsidR="00835589" w:rsidRDefault="00835589" w:rsidP="00835589">
      <w:pPr>
        <w:pStyle w:val="ListParagraph"/>
        <w:numPr>
          <w:ilvl w:val="0"/>
          <w:numId w:val="8"/>
        </w:numPr>
        <w:tabs>
          <w:tab w:val="left" w:pos="2392"/>
        </w:tabs>
      </w:pPr>
      <w:r>
        <w:t>Custo final do caminho (km).</w:t>
      </w:r>
    </w:p>
    <w:p w14:paraId="2F2458C0" w14:textId="77777777" w:rsidR="00835589" w:rsidRDefault="00835589" w:rsidP="00835589">
      <w:pPr>
        <w:pStyle w:val="ListParagraph"/>
        <w:numPr>
          <w:ilvl w:val="0"/>
          <w:numId w:val="8"/>
        </w:numPr>
        <w:tabs>
          <w:tab w:val="left" w:pos="2392"/>
        </w:tabs>
      </w:pPr>
      <w:r>
        <w:t>Tempo de execução (ms).</w:t>
      </w:r>
    </w:p>
    <w:p w14:paraId="206D866F" w14:textId="77777777" w:rsidR="00835589" w:rsidRDefault="00835589" w:rsidP="00835589">
      <w:pPr>
        <w:pStyle w:val="ListParagraph"/>
        <w:numPr>
          <w:ilvl w:val="0"/>
          <w:numId w:val="8"/>
        </w:numPr>
        <w:tabs>
          <w:tab w:val="left" w:pos="2392"/>
        </w:tabs>
      </w:pPr>
      <w:r>
        <w:t>Número de iterações.</w:t>
      </w:r>
    </w:p>
    <w:p w14:paraId="24CB0B25" w14:textId="77777777" w:rsidR="00835589" w:rsidRDefault="00835589" w:rsidP="00835589">
      <w:pPr>
        <w:pStyle w:val="ListParagraph"/>
        <w:numPr>
          <w:ilvl w:val="0"/>
          <w:numId w:val="8"/>
        </w:numPr>
        <w:tabs>
          <w:tab w:val="left" w:pos="2392"/>
        </w:tabs>
      </w:pPr>
      <w:r>
        <w:t>Número de nós expandidos.</w:t>
      </w:r>
    </w:p>
    <w:p w14:paraId="1C775479" w14:textId="77777777" w:rsidR="00835589" w:rsidRDefault="00835589" w:rsidP="00835589">
      <w:pPr>
        <w:pStyle w:val="ListParagraph"/>
        <w:numPr>
          <w:ilvl w:val="0"/>
          <w:numId w:val="8"/>
        </w:numPr>
        <w:tabs>
          <w:tab w:val="left" w:pos="2392"/>
        </w:tabs>
      </w:pPr>
      <w:r>
        <w:t>Número de nós no caminho final.</w:t>
      </w:r>
    </w:p>
    <w:p w14:paraId="28F06B1E" w14:textId="77777777" w:rsidR="00835589" w:rsidRDefault="00835589" w:rsidP="00835589">
      <w:pPr>
        <w:pStyle w:val="ListParagraph"/>
        <w:numPr>
          <w:ilvl w:val="0"/>
          <w:numId w:val="8"/>
        </w:numPr>
        <w:tabs>
          <w:tab w:val="left" w:pos="2392"/>
        </w:tabs>
      </w:pPr>
      <w:r>
        <w:t>Taxa de sucesso de OCR por tipo de imagem.</w:t>
      </w:r>
    </w:p>
    <w:p w14:paraId="2A4A2A7A" w14:textId="77777777" w:rsidR="00835589" w:rsidRDefault="00835589" w:rsidP="00835589">
      <w:pPr>
        <w:pStyle w:val="ListParagraph"/>
        <w:numPr>
          <w:ilvl w:val="0"/>
          <w:numId w:val="8"/>
        </w:numPr>
        <w:tabs>
          <w:tab w:val="left" w:pos="2392"/>
        </w:tabs>
      </w:pPr>
      <w:r>
        <w:t>Coerência qualitativa das respostas LLM.</w:t>
      </w:r>
    </w:p>
    <w:p w14:paraId="7A4C5638" w14:textId="45A88F91" w:rsidR="00835589" w:rsidRDefault="00835589" w:rsidP="00835589">
      <w:pPr>
        <w:pStyle w:val="Heading2"/>
      </w:pPr>
      <w:bookmarkStart w:id="40" w:name="_Toc227939779"/>
      <w:r>
        <w:lastRenderedPageBreak/>
        <w:t>Procedimento de Recolha</w:t>
      </w:r>
      <w:bookmarkEnd w:id="40"/>
    </w:p>
    <w:p w14:paraId="55187825" w14:textId="5D94A29F" w:rsidR="00835589" w:rsidRDefault="00835589" w:rsidP="00835589">
      <w:pPr>
        <w:tabs>
          <w:tab w:val="left" w:pos="2392"/>
        </w:tabs>
      </w:pPr>
      <w:r>
        <w:t>Para cada execução, os dados foram recolhidos automaticamente pela aplicação e organizados em tabela comparativa. A análise considerou resultados absolutos por cenário e médias agregadas por algoritmo.</w:t>
      </w:r>
    </w:p>
    <w:p w14:paraId="152BC217" w14:textId="77777777" w:rsidR="00EA5A81" w:rsidRDefault="00EA5A81" w:rsidP="00835589">
      <w:pPr>
        <w:tabs>
          <w:tab w:val="left" w:pos="2392"/>
        </w:tabs>
      </w:pPr>
    </w:p>
    <w:p w14:paraId="037C04C4" w14:textId="77777777" w:rsidR="00EA5A81" w:rsidRDefault="00EA5A81" w:rsidP="00835589">
      <w:pPr>
        <w:tabs>
          <w:tab w:val="left" w:pos="2392"/>
        </w:tabs>
      </w:pPr>
    </w:p>
    <w:p w14:paraId="573C6604" w14:textId="77777777" w:rsidR="00EA5A81" w:rsidRDefault="00EA5A81" w:rsidP="00835589">
      <w:pPr>
        <w:tabs>
          <w:tab w:val="left" w:pos="2392"/>
        </w:tabs>
      </w:pPr>
    </w:p>
    <w:p w14:paraId="4A3B8D32" w14:textId="77777777" w:rsidR="00EA5A81" w:rsidRDefault="00EA5A81" w:rsidP="00835589">
      <w:pPr>
        <w:tabs>
          <w:tab w:val="left" w:pos="2392"/>
        </w:tabs>
      </w:pPr>
    </w:p>
    <w:p w14:paraId="27AF85E4" w14:textId="77777777" w:rsidR="00EA5A81" w:rsidRDefault="00EA5A81" w:rsidP="00835589">
      <w:pPr>
        <w:tabs>
          <w:tab w:val="left" w:pos="2392"/>
        </w:tabs>
      </w:pPr>
    </w:p>
    <w:p w14:paraId="0D985C7A" w14:textId="77777777" w:rsidR="00EA5A81" w:rsidRDefault="00EA5A81" w:rsidP="00835589">
      <w:pPr>
        <w:tabs>
          <w:tab w:val="left" w:pos="2392"/>
        </w:tabs>
      </w:pPr>
    </w:p>
    <w:p w14:paraId="5C8467A7" w14:textId="77777777" w:rsidR="00EA5A81" w:rsidRDefault="00EA5A81" w:rsidP="00835589">
      <w:pPr>
        <w:tabs>
          <w:tab w:val="left" w:pos="2392"/>
        </w:tabs>
      </w:pPr>
    </w:p>
    <w:p w14:paraId="3B01427D" w14:textId="77777777" w:rsidR="00EA5A81" w:rsidRDefault="00EA5A81" w:rsidP="00835589">
      <w:pPr>
        <w:tabs>
          <w:tab w:val="left" w:pos="2392"/>
        </w:tabs>
      </w:pPr>
    </w:p>
    <w:p w14:paraId="3BF6FE0E" w14:textId="77777777" w:rsidR="00EA5A81" w:rsidRDefault="00EA5A81" w:rsidP="00835589">
      <w:pPr>
        <w:tabs>
          <w:tab w:val="left" w:pos="2392"/>
        </w:tabs>
      </w:pPr>
    </w:p>
    <w:p w14:paraId="3B270AAF" w14:textId="77777777" w:rsidR="00EA5A81" w:rsidRDefault="00EA5A81" w:rsidP="00835589">
      <w:pPr>
        <w:tabs>
          <w:tab w:val="left" w:pos="2392"/>
        </w:tabs>
      </w:pPr>
    </w:p>
    <w:p w14:paraId="1C326D13" w14:textId="77777777" w:rsidR="00EA5A81" w:rsidRDefault="00EA5A81" w:rsidP="00835589">
      <w:pPr>
        <w:tabs>
          <w:tab w:val="left" w:pos="2392"/>
        </w:tabs>
      </w:pPr>
    </w:p>
    <w:p w14:paraId="40297C20" w14:textId="77777777" w:rsidR="00EA5A81" w:rsidRDefault="00EA5A81" w:rsidP="00835589">
      <w:pPr>
        <w:tabs>
          <w:tab w:val="left" w:pos="2392"/>
        </w:tabs>
      </w:pPr>
    </w:p>
    <w:p w14:paraId="6174A5C6" w14:textId="77777777" w:rsidR="00EA5A81" w:rsidRDefault="00EA5A81" w:rsidP="00835589">
      <w:pPr>
        <w:tabs>
          <w:tab w:val="left" w:pos="2392"/>
        </w:tabs>
      </w:pPr>
    </w:p>
    <w:p w14:paraId="2EAD14EE" w14:textId="77777777" w:rsidR="00EA5A81" w:rsidRDefault="00EA5A81" w:rsidP="00835589">
      <w:pPr>
        <w:tabs>
          <w:tab w:val="left" w:pos="2392"/>
        </w:tabs>
      </w:pPr>
    </w:p>
    <w:p w14:paraId="3975C62F" w14:textId="77777777" w:rsidR="00EA5A81" w:rsidRDefault="00EA5A81" w:rsidP="00835589">
      <w:pPr>
        <w:tabs>
          <w:tab w:val="left" w:pos="2392"/>
        </w:tabs>
      </w:pPr>
    </w:p>
    <w:p w14:paraId="28ECD32F" w14:textId="77777777" w:rsidR="00EA5A81" w:rsidRDefault="00EA5A81" w:rsidP="00835589">
      <w:pPr>
        <w:tabs>
          <w:tab w:val="left" w:pos="2392"/>
        </w:tabs>
      </w:pPr>
    </w:p>
    <w:p w14:paraId="0A18D1F2" w14:textId="746B4BF3" w:rsidR="00835589" w:rsidRDefault="00835589" w:rsidP="00835589">
      <w:pPr>
        <w:pStyle w:val="Heading1"/>
      </w:pPr>
      <w:bookmarkStart w:id="41" w:name="_Toc227939780"/>
      <w:r>
        <w:lastRenderedPageBreak/>
        <w:t>Resultados</w:t>
      </w:r>
      <w:bookmarkEnd w:id="41"/>
    </w:p>
    <w:p w14:paraId="753AF672" w14:textId="2D92CFAF" w:rsidR="00835589" w:rsidRDefault="00835589" w:rsidP="00835589">
      <w:pPr>
        <w:pStyle w:val="Heading2"/>
      </w:pPr>
      <w:bookmarkStart w:id="42" w:name="_Toc227939781"/>
      <w:r>
        <w:t>Comparação entre Algoritmos</w:t>
      </w:r>
      <w:bookmarkEnd w:id="42"/>
    </w:p>
    <w:p w14:paraId="0695631E" w14:textId="7BC2D794" w:rsidR="00835589" w:rsidRDefault="00835589" w:rsidP="00835589">
      <w:pPr>
        <w:tabs>
          <w:tab w:val="left" w:pos="2392"/>
        </w:tabs>
      </w:pPr>
      <w:r>
        <w:t>Os resultados evidenciaram padrões consistentes com a teoria:</w:t>
      </w:r>
    </w:p>
    <w:p w14:paraId="2C08325E" w14:textId="77777777" w:rsidR="00835589" w:rsidRDefault="00835589" w:rsidP="00835589">
      <w:pPr>
        <w:pStyle w:val="ListParagraph"/>
        <w:numPr>
          <w:ilvl w:val="0"/>
          <w:numId w:val="9"/>
        </w:numPr>
        <w:tabs>
          <w:tab w:val="left" w:pos="2392"/>
        </w:tabs>
      </w:pPr>
      <w:r>
        <w:t>Custo Uniforme e A* apresentaram, em geral, custos finais equivalentes nos cenários testados.</w:t>
      </w:r>
    </w:p>
    <w:p w14:paraId="51810A07" w14:textId="77777777" w:rsidR="00835589" w:rsidRDefault="00835589" w:rsidP="00835589">
      <w:pPr>
        <w:pStyle w:val="ListParagraph"/>
        <w:numPr>
          <w:ilvl w:val="0"/>
          <w:numId w:val="9"/>
        </w:numPr>
        <w:tabs>
          <w:tab w:val="left" w:pos="2392"/>
        </w:tabs>
      </w:pPr>
      <w:r>
        <w:t>A* tendeu a reduzir exploração relativamente a Custo Uniforme em cenários com heurística informativa.</w:t>
      </w:r>
    </w:p>
    <w:p w14:paraId="5E6A8C20" w14:textId="77777777" w:rsidR="00835589" w:rsidRDefault="00835589" w:rsidP="00835589">
      <w:pPr>
        <w:pStyle w:val="ListParagraph"/>
        <w:numPr>
          <w:ilvl w:val="0"/>
          <w:numId w:val="9"/>
        </w:numPr>
        <w:tabs>
          <w:tab w:val="left" w:pos="2392"/>
        </w:tabs>
      </w:pPr>
      <w:r>
        <w:t>Procura Sôfrega mostrou menor esforço de exploração em alguns casos, mas com maior variabilidade na qualidade do caminho.</w:t>
      </w:r>
    </w:p>
    <w:p w14:paraId="388EA2CF" w14:textId="77777777" w:rsidR="00835589" w:rsidRDefault="00835589" w:rsidP="00835589">
      <w:pPr>
        <w:pStyle w:val="ListParagraph"/>
        <w:numPr>
          <w:ilvl w:val="0"/>
          <w:numId w:val="9"/>
        </w:numPr>
        <w:tabs>
          <w:tab w:val="left" w:pos="2392"/>
        </w:tabs>
      </w:pPr>
      <w:r>
        <w:t>Profundidade Limitada foi a abordagem mais sensível ao parâmetro de limite.</w:t>
      </w:r>
    </w:p>
    <w:p w14:paraId="3C541C19" w14:textId="7E27E04F" w:rsidR="00835589" w:rsidRDefault="00835589" w:rsidP="00645829">
      <w:pPr>
        <w:pStyle w:val="Heading2"/>
      </w:pPr>
      <w:bookmarkStart w:id="43" w:name="_Toc227939782"/>
      <w:r>
        <w:t>Exemplo de Tabela de Resultados</w:t>
      </w:r>
      <w:bookmarkEnd w:id="43"/>
      <w:r>
        <w:t xml:space="preserve"> </w:t>
      </w:r>
    </w:p>
    <w:p w14:paraId="569109DD" w14:textId="5485C76C" w:rsidR="0062583E" w:rsidRDefault="0062583E" w:rsidP="0062583E">
      <w:pPr>
        <w:pStyle w:val="Caption"/>
        <w:keepNext/>
        <w:jc w:val="center"/>
      </w:pPr>
      <w:bookmarkStart w:id="44" w:name="_Toc22793980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373CF">
        <w:rPr>
          <w:noProof/>
        </w:rPr>
        <w:t>1</w:t>
      </w:r>
      <w:r>
        <w:fldChar w:fldCharType="end"/>
      </w:r>
      <w:r>
        <w:t xml:space="preserve"> - Tabela de Resultados - Porto -&gt; Viseu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179"/>
        <w:gridCol w:w="1417"/>
        <w:gridCol w:w="1276"/>
        <w:gridCol w:w="2168"/>
        <w:gridCol w:w="1511"/>
      </w:tblGrid>
      <w:tr w:rsidR="00645829" w14:paraId="641E2F14" w14:textId="77777777" w:rsidTr="00645829">
        <w:tc>
          <w:tcPr>
            <w:tcW w:w="1510" w:type="dxa"/>
          </w:tcPr>
          <w:p w14:paraId="544B2FC2" w14:textId="54A603AF" w:rsidR="00645829" w:rsidRPr="00645829" w:rsidRDefault="00645829" w:rsidP="00645829">
            <w:pPr>
              <w:rPr>
                <w:sz w:val="22"/>
                <w:szCs w:val="20"/>
              </w:rPr>
            </w:pPr>
            <w:r w:rsidRPr="00645829">
              <w:rPr>
                <w:sz w:val="22"/>
                <w:szCs w:val="20"/>
              </w:rPr>
              <w:t>Cenário</w:t>
            </w:r>
          </w:p>
        </w:tc>
        <w:tc>
          <w:tcPr>
            <w:tcW w:w="1179" w:type="dxa"/>
          </w:tcPr>
          <w:p w14:paraId="6373FCD7" w14:textId="7FE8343A" w:rsidR="00645829" w:rsidRPr="00645829" w:rsidRDefault="00645829" w:rsidP="00645829">
            <w:pPr>
              <w:rPr>
                <w:sz w:val="22"/>
                <w:szCs w:val="20"/>
              </w:rPr>
            </w:pPr>
            <w:r w:rsidRPr="00645829">
              <w:rPr>
                <w:sz w:val="22"/>
                <w:szCs w:val="20"/>
              </w:rPr>
              <w:t>Algoritmo</w:t>
            </w:r>
          </w:p>
        </w:tc>
        <w:tc>
          <w:tcPr>
            <w:tcW w:w="1417" w:type="dxa"/>
          </w:tcPr>
          <w:p w14:paraId="73B7BC5D" w14:textId="0A28853E" w:rsidR="00645829" w:rsidRPr="00645829" w:rsidRDefault="00645829" w:rsidP="00645829">
            <w:pPr>
              <w:rPr>
                <w:sz w:val="22"/>
                <w:szCs w:val="20"/>
              </w:rPr>
            </w:pPr>
            <w:r w:rsidRPr="00645829">
              <w:rPr>
                <w:sz w:val="22"/>
                <w:szCs w:val="20"/>
              </w:rPr>
              <w:t>Custo (km)</w:t>
            </w:r>
          </w:p>
        </w:tc>
        <w:tc>
          <w:tcPr>
            <w:tcW w:w="1276" w:type="dxa"/>
          </w:tcPr>
          <w:p w14:paraId="6AC22A14" w14:textId="4F8C4BDA" w:rsidR="00645829" w:rsidRPr="00645829" w:rsidRDefault="00645829" w:rsidP="00645829">
            <w:pPr>
              <w:rPr>
                <w:sz w:val="22"/>
                <w:szCs w:val="20"/>
              </w:rPr>
            </w:pPr>
            <w:r w:rsidRPr="00645829">
              <w:rPr>
                <w:sz w:val="22"/>
                <w:szCs w:val="20"/>
              </w:rPr>
              <w:t>Iterações</w:t>
            </w:r>
          </w:p>
        </w:tc>
        <w:tc>
          <w:tcPr>
            <w:tcW w:w="2168" w:type="dxa"/>
          </w:tcPr>
          <w:p w14:paraId="35D5297E" w14:textId="5446CA1A" w:rsidR="00645829" w:rsidRPr="00645829" w:rsidRDefault="00645829" w:rsidP="00645829">
            <w:pPr>
              <w:rPr>
                <w:sz w:val="22"/>
                <w:szCs w:val="20"/>
              </w:rPr>
            </w:pPr>
            <w:r w:rsidRPr="00645829">
              <w:rPr>
                <w:sz w:val="22"/>
                <w:szCs w:val="20"/>
              </w:rPr>
              <w:t>Nós expandidos</w:t>
            </w:r>
          </w:p>
        </w:tc>
        <w:tc>
          <w:tcPr>
            <w:tcW w:w="1511" w:type="dxa"/>
          </w:tcPr>
          <w:p w14:paraId="4DA593A6" w14:textId="3AC43477" w:rsidR="00645829" w:rsidRPr="00645829" w:rsidRDefault="00645829" w:rsidP="00645829">
            <w:pPr>
              <w:rPr>
                <w:sz w:val="22"/>
                <w:szCs w:val="20"/>
              </w:rPr>
            </w:pPr>
            <w:r w:rsidRPr="00645829">
              <w:rPr>
                <w:sz w:val="22"/>
                <w:szCs w:val="20"/>
              </w:rPr>
              <w:t>Tempo (ms)</w:t>
            </w:r>
          </w:p>
        </w:tc>
      </w:tr>
      <w:tr w:rsidR="0062583E" w14:paraId="6C2AAB60" w14:textId="77777777" w:rsidTr="00645829">
        <w:tc>
          <w:tcPr>
            <w:tcW w:w="1510" w:type="dxa"/>
          </w:tcPr>
          <w:p w14:paraId="7501020E" w14:textId="4CF9F785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Porto -&gt; Viseu</w:t>
            </w:r>
          </w:p>
        </w:tc>
        <w:tc>
          <w:tcPr>
            <w:tcW w:w="1179" w:type="dxa"/>
          </w:tcPr>
          <w:p w14:paraId="42B8D397" w14:textId="1999B813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UCS</w:t>
            </w:r>
          </w:p>
        </w:tc>
        <w:tc>
          <w:tcPr>
            <w:tcW w:w="1417" w:type="dxa"/>
          </w:tcPr>
          <w:p w14:paraId="479A0F1D" w14:textId="1F7CB31B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133</w:t>
            </w:r>
          </w:p>
        </w:tc>
        <w:tc>
          <w:tcPr>
            <w:tcW w:w="1276" w:type="dxa"/>
          </w:tcPr>
          <w:p w14:paraId="7C429B68" w14:textId="47B85517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6</w:t>
            </w:r>
          </w:p>
        </w:tc>
        <w:tc>
          <w:tcPr>
            <w:tcW w:w="2168" w:type="dxa"/>
          </w:tcPr>
          <w:p w14:paraId="2250D6C0" w14:textId="2C2B4FB1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6</w:t>
            </w:r>
          </w:p>
        </w:tc>
        <w:tc>
          <w:tcPr>
            <w:tcW w:w="1511" w:type="dxa"/>
          </w:tcPr>
          <w:p w14:paraId="124B41DE" w14:textId="671F92D4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0.067</w:t>
            </w:r>
          </w:p>
        </w:tc>
      </w:tr>
      <w:tr w:rsidR="0062583E" w14:paraId="594F93FD" w14:textId="77777777" w:rsidTr="00645829">
        <w:tc>
          <w:tcPr>
            <w:tcW w:w="1510" w:type="dxa"/>
          </w:tcPr>
          <w:p w14:paraId="3BFD77E3" w14:textId="5147AA40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Porto -&gt; Viseu</w:t>
            </w:r>
          </w:p>
        </w:tc>
        <w:tc>
          <w:tcPr>
            <w:tcW w:w="1179" w:type="dxa"/>
          </w:tcPr>
          <w:p w14:paraId="05ED1C9B" w14:textId="5A308395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DLS (limite=4)</w:t>
            </w:r>
          </w:p>
        </w:tc>
        <w:tc>
          <w:tcPr>
            <w:tcW w:w="1417" w:type="dxa"/>
          </w:tcPr>
          <w:p w14:paraId="746F1151" w14:textId="0EBFC0E5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232</w:t>
            </w:r>
          </w:p>
        </w:tc>
        <w:tc>
          <w:tcPr>
            <w:tcW w:w="1276" w:type="dxa"/>
          </w:tcPr>
          <w:p w14:paraId="63F8344E" w14:textId="5EC6DBC3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11</w:t>
            </w:r>
          </w:p>
        </w:tc>
        <w:tc>
          <w:tcPr>
            <w:tcW w:w="2168" w:type="dxa"/>
          </w:tcPr>
          <w:p w14:paraId="43FB731F" w14:textId="575F5CB5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11</w:t>
            </w:r>
          </w:p>
        </w:tc>
        <w:tc>
          <w:tcPr>
            <w:tcW w:w="1511" w:type="dxa"/>
          </w:tcPr>
          <w:p w14:paraId="207C3D7C" w14:textId="1063DC1D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0.047</w:t>
            </w:r>
          </w:p>
        </w:tc>
      </w:tr>
      <w:tr w:rsidR="0062583E" w14:paraId="38F0D9CA" w14:textId="77777777" w:rsidTr="00645829">
        <w:tc>
          <w:tcPr>
            <w:tcW w:w="1510" w:type="dxa"/>
          </w:tcPr>
          <w:p w14:paraId="5CED37DC" w14:textId="33A0EADA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Porto -&gt; Viseu</w:t>
            </w:r>
          </w:p>
        </w:tc>
        <w:tc>
          <w:tcPr>
            <w:tcW w:w="1179" w:type="dxa"/>
          </w:tcPr>
          <w:p w14:paraId="1384E2CB" w14:textId="25A935E3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Greedy</w:t>
            </w:r>
          </w:p>
        </w:tc>
        <w:tc>
          <w:tcPr>
            <w:tcW w:w="1417" w:type="dxa"/>
          </w:tcPr>
          <w:p w14:paraId="6BFD407D" w14:textId="764E84B1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133</w:t>
            </w:r>
          </w:p>
        </w:tc>
        <w:tc>
          <w:tcPr>
            <w:tcW w:w="1276" w:type="dxa"/>
          </w:tcPr>
          <w:p w14:paraId="6D9FE4D5" w14:textId="297D0673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2</w:t>
            </w:r>
          </w:p>
        </w:tc>
        <w:tc>
          <w:tcPr>
            <w:tcW w:w="2168" w:type="dxa"/>
          </w:tcPr>
          <w:p w14:paraId="2A1AAF19" w14:textId="41BD3023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2</w:t>
            </w:r>
          </w:p>
        </w:tc>
        <w:tc>
          <w:tcPr>
            <w:tcW w:w="1511" w:type="dxa"/>
          </w:tcPr>
          <w:p w14:paraId="5CBC2553" w14:textId="3B8452A5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0.088</w:t>
            </w:r>
          </w:p>
        </w:tc>
      </w:tr>
      <w:tr w:rsidR="0062583E" w14:paraId="7E8E85A2" w14:textId="77777777" w:rsidTr="00645829">
        <w:tc>
          <w:tcPr>
            <w:tcW w:w="1510" w:type="dxa"/>
          </w:tcPr>
          <w:p w14:paraId="0ADFDECC" w14:textId="24343D4A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Porto -&gt; Viseu</w:t>
            </w:r>
          </w:p>
        </w:tc>
        <w:tc>
          <w:tcPr>
            <w:tcW w:w="1179" w:type="dxa"/>
          </w:tcPr>
          <w:p w14:paraId="4972E55E" w14:textId="7D4630E4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A*</w:t>
            </w:r>
          </w:p>
        </w:tc>
        <w:tc>
          <w:tcPr>
            <w:tcW w:w="1417" w:type="dxa"/>
          </w:tcPr>
          <w:p w14:paraId="57D615E6" w14:textId="77669E71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133</w:t>
            </w:r>
          </w:p>
        </w:tc>
        <w:tc>
          <w:tcPr>
            <w:tcW w:w="1276" w:type="dxa"/>
          </w:tcPr>
          <w:p w14:paraId="4B12EEB9" w14:textId="4707FA0F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3</w:t>
            </w:r>
          </w:p>
        </w:tc>
        <w:tc>
          <w:tcPr>
            <w:tcW w:w="2168" w:type="dxa"/>
          </w:tcPr>
          <w:p w14:paraId="305D04B4" w14:textId="5A507C60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3</w:t>
            </w:r>
          </w:p>
        </w:tc>
        <w:tc>
          <w:tcPr>
            <w:tcW w:w="1511" w:type="dxa"/>
          </w:tcPr>
          <w:p w14:paraId="7B8A2A87" w14:textId="59533366" w:rsidR="0062583E" w:rsidRPr="0062583E" w:rsidRDefault="0062583E" w:rsidP="0062583E">
            <w:pPr>
              <w:rPr>
                <w:sz w:val="22"/>
                <w:szCs w:val="20"/>
              </w:rPr>
            </w:pPr>
            <w:r w:rsidRPr="0062583E">
              <w:rPr>
                <w:sz w:val="22"/>
                <w:szCs w:val="20"/>
              </w:rPr>
              <w:t>0.080</w:t>
            </w:r>
          </w:p>
        </w:tc>
      </w:tr>
    </w:tbl>
    <w:p w14:paraId="534EE23D" w14:textId="7C966849" w:rsidR="00645829" w:rsidRPr="00645829" w:rsidRDefault="008054F4" w:rsidP="00645829">
      <w:r w:rsidRPr="008054F4">
        <w:t>Os resultados evidenciam que UCS e A* obtiveram consistentemente os menores custos nos cenários avaliados, confirmando a expectativa teórica de otimalidade para A* com heurística adequada e UCS por construção. A Procura Sôfrega apresentou menor esforço de exploração em vários casos, mas com custo final superior, refletindo a ausência de consideração de g(n). A Profundidade Limitada mostrou dependência direta do limite escolhido, incluindo falha de solução quando o limite foi insuficiente</w:t>
      </w:r>
    </w:p>
    <w:p w14:paraId="01C6CC0B" w14:textId="7D60CC96" w:rsidR="00835589" w:rsidRDefault="00835589" w:rsidP="00835589">
      <w:pPr>
        <w:pStyle w:val="Heading2"/>
      </w:pPr>
      <w:bookmarkStart w:id="45" w:name="_Toc227939783"/>
      <w:r>
        <w:lastRenderedPageBreak/>
        <w:t>OCR</w:t>
      </w:r>
      <w:bookmarkEnd w:id="45"/>
    </w:p>
    <w:p w14:paraId="428E771F" w14:textId="77777777" w:rsidR="00835589" w:rsidRDefault="00835589" w:rsidP="00835589">
      <w:pPr>
        <w:tabs>
          <w:tab w:val="left" w:pos="2392"/>
        </w:tabs>
      </w:pPr>
      <w:r>
        <w:t>A componente OCR demonstrou utilidade prática na autenticação, com melhor desempenho em imagens de boa qualidade (boa iluminação, baixo ruído e enquadramento frontal). Em imagens com ruído, reflexos ou baixa resolução, observaram-se falhas de reconhecimento, mitigadas parcialmente por validação e normalização de formato.</w:t>
      </w:r>
    </w:p>
    <w:p w14:paraId="6E7CB1C9" w14:textId="77777777" w:rsidR="00835589" w:rsidRDefault="00835589" w:rsidP="00835589">
      <w:pPr>
        <w:tabs>
          <w:tab w:val="left" w:pos="2392"/>
        </w:tabs>
      </w:pPr>
    </w:p>
    <w:p w14:paraId="40BD4E7A" w14:textId="7B4F5A60" w:rsidR="00835589" w:rsidRDefault="00835589" w:rsidP="00835589">
      <w:pPr>
        <w:pStyle w:val="Heading2"/>
      </w:pPr>
      <w:bookmarkStart w:id="46" w:name="_Toc227939784"/>
      <w:r>
        <w:t>LLM</w:t>
      </w:r>
      <w:bookmarkEnd w:id="46"/>
    </w:p>
    <w:p w14:paraId="39786BDF" w14:textId="77777777" w:rsidR="00835589" w:rsidRDefault="00835589" w:rsidP="00835589">
      <w:pPr>
        <w:tabs>
          <w:tab w:val="left" w:pos="2392"/>
        </w:tabs>
      </w:pPr>
      <w:r>
        <w:t>A integração LLM forneceu descrições relevantes para a maioria das cidades testadas, acrescentando valor de apresentação e contexto ao percurso calculado. A qualidade textual depende do modelo local instalado e da disponibilidade do serviço.</w:t>
      </w:r>
    </w:p>
    <w:p w14:paraId="441FE77C" w14:textId="77777777" w:rsidR="0062583E" w:rsidRDefault="0062583E" w:rsidP="00835589">
      <w:pPr>
        <w:tabs>
          <w:tab w:val="left" w:pos="2392"/>
        </w:tabs>
      </w:pPr>
    </w:p>
    <w:p w14:paraId="5BCF23C6" w14:textId="7881A4F4" w:rsidR="00835589" w:rsidRDefault="0062583E" w:rsidP="0062583E">
      <w:pPr>
        <w:pStyle w:val="Heading2"/>
      </w:pPr>
      <w:bookmarkStart w:id="47" w:name="_Toc227939785"/>
      <w:r>
        <w:t>Exportação JSON e CSV</w:t>
      </w:r>
      <w:bookmarkEnd w:id="47"/>
    </w:p>
    <w:p w14:paraId="4584B54F" w14:textId="040C24DC" w:rsidR="0062583E" w:rsidRPr="0062583E" w:rsidRDefault="0062583E" w:rsidP="0062583E">
      <w:r w:rsidRPr="0062583E">
        <w:t>A funcionalidade de exportação em JSON e CSV acrescenta rigor técnico e reprodutibilidade ao projeto, ao permitir guardar os resultados da comparação dos algoritmos num formato estruturado e reutilizável. A exportação em JSON preserva a estrutura completa dos dados (incluindo caminho, custo, iterações e métricas), sendo adequada para integração com outras aplicações, auditoria técnica e validação posterior. Já o formato CSV facilita análise tabular em ferramentas como Excel, Google Sheets ou software estatístico, apoiando a criação de gráficos e comparação quantitativa entre métodos. Em contexto académico, esta funcionalidade reforça a qualidade metodológica do trabalho, pois permite documentar evidência experimental, repetir análises e sustentar conclusões com dados objetivos.</w:t>
      </w:r>
    </w:p>
    <w:p w14:paraId="2E7DE099" w14:textId="77777777" w:rsidR="0062583E" w:rsidRDefault="0062583E" w:rsidP="0062583E">
      <w:pPr>
        <w:keepNext/>
      </w:pPr>
      <w:r w:rsidRPr="0062583E">
        <w:lastRenderedPageBreak/>
        <w:drawing>
          <wp:inline distT="0" distB="0" distL="0" distR="0" wp14:anchorId="24CCD665" wp14:editId="1CFA8BED">
            <wp:extent cx="5760085" cy="3499485"/>
            <wp:effectExtent l="0" t="0" r="0" b="5715"/>
            <wp:docPr id="35514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46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0C93" w14:textId="26D9DEAA" w:rsidR="0062583E" w:rsidRDefault="0062583E" w:rsidP="0062583E">
      <w:pPr>
        <w:pStyle w:val="Caption"/>
        <w:jc w:val="center"/>
      </w:pPr>
      <w:bookmarkStart w:id="48" w:name="_Toc22793980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19</w:t>
      </w:r>
      <w:r>
        <w:fldChar w:fldCharType="end"/>
      </w:r>
      <w:r>
        <w:t xml:space="preserve"> - Exportação JSON</w:t>
      </w:r>
      <w:bookmarkEnd w:id="48"/>
    </w:p>
    <w:p w14:paraId="223568AC" w14:textId="77777777" w:rsidR="0062583E" w:rsidRDefault="0062583E" w:rsidP="0062583E"/>
    <w:p w14:paraId="1F521706" w14:textId="77777777" w:rsidR="0062583E" w:rsidRDefault="0062583E" w:rsidP="0062583E">
      <w:pPr>
        <w:keepNext/>
      </w:pPr>
      <w:r w:rsidRPr="0062583E">
        <w:drawing>
          <wp:inline distT="0" distB="0" distL="0" distR="0" wp14:anchorId="7E5ADB01" wp14:editId="2870CF80">
            <wp:extent cx="5760085" cy="1073785"/>
            <wp:effectExtent l="0" t="0" r="0" b="0"/>
            <wp:docPr id="74458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03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08AE" w14:textId="66A29EDA" w:rsidR="0062583E" w:rsidRDefault="0062583E" w:rsidP="0062583E">
      <w:pPr>
        <w:pStyle w:val="Caption"/>
        <w:jc w:val="center"/>
      </w:pPr>
      <w:bookmarkStart w:id="49" w:name="_Toc22793980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373CF">
        <w:rPr>
          <w:noProof/>
        </w:rPr>
        <w:t>20</w:t>
      </w:r>
      <w:r>
        <w:fldChar w:fldCharType="end"/>
      </w:r>
      <w:r>
        <w:t xml:space="preserve"> - Exportação CSV</w:t>
      </w:r>
      <w:bookmarkEnd w:id="49"/>
    </w:p>
    <w:p w14:paraId="0D32EF30" w14:textId="77777777" w:rsidR="0062583E" w:rsidRDefault="0062583E" w:rsidP="0062583E"/>
    <w:p w14:paraId="2EBDB1A7" w14:textId="77777777" w:rsidR="0062583E" w:rsidRDefault="0062583E" w:rsidP="0062583E"/>
    <w:p w14:paraId="52F80712" w14:textId="77777777" w:rsidR="0062583E" w:rsidRDefault="0062583E" w:rsidP="0062583E"/>
    <w:p w14:paraId="7DC59D8E" w14:textId="77777777" w:rsidR="0062583E" w:rsidRDefault="0062583E" w:rsidP="0062583E"/>
    <w:p w14:paraId="01C6D4FD" w14:textId="77777777" w:rsidR="0062583E" w:rsidRPr="0062583E" w:rsidRDefault="0062583E" w:rsidP="0062583E"/>
    <w:p w14:paraId="349C53FF" w14:textId="387A7C71" w:rsidR="00835589" w:rsidRDefault="00835589" w:rsidP="00835589">
      <w:pPr>
        <w:pStyle w:val="Heading1"/>
      </w:pPr>
      <w:bookmarkStart w:id="50" w:name="_Toc227939786"/>
      <w:r>
        <w:lastRenderedPageBreak/>
        <w:t>Discussão</w:t>
      </w:r>
      <w:bookmarkEnd w:id="50"/>
    </w:p>
    <w:p w14:paraId="6C4F3B25" w14:textId="77777777" w:rsidR="00835589" w:rsidRDefault="00835589" w:rsidP="00835589">
      <w:pPr>
        <w:tabs>
          <w:tab w:val="left" w:pos="2392"/>
        </w:tabs>
      </w:pPr>
    </w:p>
    <w:p w14:paraId="369CEEA8" w14:textId="77777777" w:rsidR="00835589" w:rsidRDefault="00835589" w:rsidP="00835589">
      <w:pPr>
        <w:tabs>
          <w:tab w:val="left" w:pos="2392"/>
        </w:tabs>
      </w:pPr>
      <w:r>
        <w:t>A análise confirma a adequação da escolha dos algoritmos para fins pedagógicos e comparativos.</w:t>
      </w:r>
    </w:p>
    <w:p w14:paraId="3D7C7261" w14:textId="77777777" w:rsidR="00835589" w:rsidRDefault="00835589" w:rsidP="00835589">
      <w:pPr>
        <w:tabs>
          <w:tab w:val="left" w:pos="2392"/>
        </w:tabs>
      </w:pPr>
      <w:r>
        <w:t>O Custo Uniforme constitui referência robusta de otimalidade, mas com maior custo exploratório.</w:t>
      </w:r>
    </w:p>
    <w:p w14:paraId="6A3CDAC9" w14:textId="77777777" w:rsidR="00835589" w:rsidRDefault="00835589" w:rsidP="00835589">
      <w:pPr>
        <w:tabs>
          <w:tab w:val="left" w:pos="2392"/>
        </w:tabs>
      </w:pPr>
      <w:r>
        <w:t>O A* mostrou melhor compromisso global quando a heurística é informativa.</w:t>
      </w:r>
    </w:p>
    <w:p w14:paraId="3BA25245" w14:textId="77777777" w:rsidR="00835589" w:rsidRDefault="00835589" w:rsidP="00835589">
      <w:pPr>
        <w:tabs>
          <w:tab w:val="left" w:pos="2392"/>
        </w:tabs>
      </w:pPr>
      <w:r>
        <w:t>A Procura Sôfrega revelou-se útil para resposta rápida, mas com risco de solução subótima.</w:t>
      </w:r>
    </w:p>
    <w:p w14:paraId="3C9E3219" w14:textId="3088B2B6" w:rsidR="00835589" w:rsidRDefault="00835589" w:rsidP="00835589">
      <w:pPr>
        <w:tabs>
          <w:tab w:val="left" w:pos="2392"/>
        </w:tabs>
      </w:pPr>
      <w:r>
        <w:t>A Profundidade Limitada mostrou utilidade em cenários controlados, exigindo calibração de limite para evitar falhas de completude.</w:t>
      </w:r>
    </w:p>
    <w:p w14:paraId="16F25467" w14:textId="073CADDD" w:rsidR="00835589" w:rsidRDefault="00835589" w:rsidP="00835589">
      <w:pPr>
        <w:tabs>
          <w:tab w:val="left" w:pos="2392"/>
        </w:tabs>
      </w:pPr>
      <w:r>
        <w:t>Do ponto de vista de engenharia, a separação entre backend, frontend e módulos de IA facilitou evolução incremental e manutenção. A adição de OCR e LLM elevou o projeto de uma implementação exclusivamente algorítmica para um produto interativo com maior valor aplicado.</w:t>
      </w:r>
    </w:p>
    <w:p w14:paraId="3A6AC8FA" w14:textId="3160D8DB" w:rsidR="00835589" w:rsidRDefault="00835589" w:rsidP="00835589">
      <w:pPr>
        <w:tabs>
          <w:tab w:val="left" w:pos="2392"/>
        </w:tabs>
      </w:pPr>
      <w:r>
        <w:t>As principais limitações observadas foram:</w:t>
      </w:r>
    </w:p>
    <w:p w14:paraId="2DACE302" w14:textId="77777777" w:rsidR="00835589" w:rsidRDefault="00835589" w:rsidP="00835589">
      <w:pPr>
        <w:pStyle w:val="ListParagraph"/>
        <w:numPr>
          <w:ilvl w:val="0"/>
          <w:numId w:val="10"/>
        </w:numPr>
        <w:tabs>
          <w:tab w:val="left" w:pos="2392"/>
        </w:tabs>
      </w:pPr>
      <w:r>
        <w:t>Sensibilidade do OCR à qualidade da imagem.</w:t>
      </w:r>
    </w:p>
    <w:p w14:paraId="5C8D8271" w14:textId="77777777" w:rsidR="00835589" w:rsidRDefault="00835589" w:rsidP="00835589">
      <w:pPr>
        <w:pStyle w:val="ListParagraph"/>
        <w:numPr>
          <w:ilvl w:val="0"/>
          <w:numId w:val="10"/>
        </w:numPr>
        <w:tabs>
          <w:tab w:val="left" w:pos="2392"/>
        </w:tabs>
      </w:pPr>
      <w:r>
        <w:t>Dependência da disponibilidade local do LLM.</w:t>
      </w:r>
    </w:p>
    <w:p w14:paraId="3BD2042A" w14:textId="77777777" w:rsidR="00835589" w:rsidRDefault="00835589" w:rsidP="00835589">
      <w:pPr>
        <w:pStyle w:val="ListParagraph"/>
        <w:numPr>
          <w:ilvl w:val="0"/>
          <w:numId w:val="10"/>
        </w:numPr>
        <w:tabs>
          <w:tab w:val="left" w:pos="2392"/>
        </w:tabs>
      </w:pPr>
      <w:r>
        <w:t>Escala limitada do domínio geográfico analisado.</w:t>
      </w:r>
    </w:p>
    <w:p w14:paraId="16CC0A1E" w14:textId="77777777" w:rsidR="00835589" w:rsidRDefault="00835589" w:rsidP="00835589">
      <w:pPr>
        <w:tabs>
          <w:tab w:val="left" w:pos="2392"/>
        </w:tabs>
      </w:pPr>
    </w:p>
    <w:p w14:paraId="355558DE" w14:textId="77777777" w:rsidR="00835589" w:rsidRDefault="00835589" w:rsidP="00835589">
      <w:pPr>
        <w:tabs>
          <w:tab w:val="left" w:pos="2392"/>
        </w:tabs>
      </w:pPr>
    </w:p>
    <w:p w14:paraId="5B7A0029" w14:textId="77777777" w:rsidR="00835589" w:rsidRDefault="00835589" w:rsidP="00835589">
      <w:pPr>
        <w:tabs>
          <w:tab w:val="left" w:pos="2392"/>
        </w:tabs>
      </w:pPr>
    </w:p>
    <w:p w14:paraId="2A6A42FE" w14:textId="77777777" w:rsidR="00835589" w:rsidRDefault="00835589" w:rsidP="00835589">
      <w:pPr>
        <w:tabs>
          <w:tab w:val="left" w:pos="2392"/>
        </w:tabs>
      </w:pPr>
    </w:p>
    <w:p w14:paraId="0723D8DA" w14:textId="77777777" w:rsidR="00835589" w:rsidRDefault="00835589" w:rsidP="00835589">
      <w:pPr>
        <w:tabs>
          <w:tab w:val="left" w:pos="2392"/>
        </w:tabs>
      </w:pPr>
    </w:p>
    <w:p w14:paraId="642F2BEC" w14:textId="77777777" w:rsidR="0062583E" w:rsidRDefault="0062583E" w:rsidP="00835589">
      <w:pPr>
        <w:tabs>
          <w:tab w:val="left" w:pos="2392"/>
        </w:tabs>
      </w:pPr>
    </w:p>
    <w:p w14:paraId="02F6944E" w14:textId="701D7537" w:rsidR="00835589" w:rsidRDefault="00835589" w:rsidP="00835589">
      <w:pPr>
        <w:pStyle w:val="Heading1"/>
      </w:pPr>
      <w:bookmarkStart w:id="51" w:name="_Toc227939787"/>
      <w:r>
        <w:lastRenderedPageBreak/>
        <w:t>Conclusões e Trabalho Futuro</w:t>
      </w:r>
      <w:bookmarkEnd w:id="51"/>
    </w:p>
    <w:p w14:paraId="48A42E08" w14:textId="77777777" w:rsidR="00835589" w:rsidRDefault="00835589" w:rsidP="00835589">
      <w:pPr>
        <w:tabs>
          <w:tab w:val="left" w:pos="2392"/>
        </w:tabs>
      </w:pPr>
    </w:p>
    <w:p w14:paraId="5D86BD80" w14:textId="77777777" w:rsidR="00835589" w:rsidRDefault="00835589" w:rsidP="00835589">
      <w:pPr>
        <w:tabs>
          <w:tab w:val="left" w:pos="2392"/>
        </w:tabs>
      </w:pPr>
      <w:r>
        <w:t>O projeto cumpriu os objetivos definidos, implementando e comparando quatro métodos de procura em contexto realista de navegação entre cidades. A integração de OCR e LLM demonstrou viabilidade técnica e benefício funcional para experiência do utilizador.</w:t>
      </w:r>
    </w:p>
    <w:p w14:paraId="261CFBCB" w14:textId="5426FC3C" w:rsidR="00835589" w:rsidRDefault="00835589" w:rsidP="00835589">
      <w:pPr>
        <w:tabs>
          <w:tab w:val="left" w:pos="2392"/>
        </w:tabs>
      </w:pPr>
      <w:r>
        <w:t>A avaliação experimental confirmou o alinhamento entre comportamento observado e previsões teóricas dos algoritmos.</w:t>
      </w:r>
    </w:p>
    <w:p w14:paraId="779D700C" w14:textId="3924CF06" w:rsidR="00835589" w:rsidRDefault="00835589" w:rsidP="00835589">
      <w:pPr>
        <w:tabs>
          <w:tab w:val="left" w:pos="2392"/>
        </w:tabs>
      </w:pPr>
      <w:r>
        <w:t>Como trabalho futuro, propõem-se:</w:t>
      </w:r>
    </w:p>
    <w:p w14:paraId="6DE07EA8" w14:textId="77777777" w:rsidR="00835589" w:rsidRDefault="00835589" w:rsidP="00835589">
      <w:pPr>
        <w:pStyle w:val="ListParagraph"/>
        <w:numPr>
          <w:ilvl w:val="0"/>
          <w:numId w:val="11"/>
        </w:numPr>
        <w:tabs>
          <w:tab w:val="left" w:pos="2392"/>
        </w:tabs>
      </w:pPr>
      <w:r>
        <w:t>Expansão do grafo para maior cobertura geográfica.</w:t>
      </w:r>
    </w:p>
    <w:p w14:paraId="5867EE70" w14:textId="77777777" w:rsidR="00835589" w:rsidRDefault="00835589" w:rsidP="00835589">
      <w:pPr>
        <w:pStyle w:val="ListParagraph"/>
        <w:numPr>
          <w:ilvl w:val="0"/>
          <w:numId w:val="11"/>
        </w:numPr>
        <w:tabs>
          <w:tab w:val="left" w:pos="2392"/>
        </w:tabs>
      </w:pPr>
      <w:r>
        <w:t>Pré-processamento avançado de imagem para aumentar robustez do OCR.</w:t>
      </w:r>
    </w:p>
    <w:p w14:paraId="26331ED3" w14:textId="77777777" w:rsidR="00835589" w:rsidRDefault="00835589" w:rsidP="00835589">
      <w:pPr>
        <w:pStyle w:val="ListParagraph"/>
        <w:numPr>
          <w:ilvl w:val="0"/>
          <w:numId w:val="11"/>
        </w:numPr>
        <w:tabs>
          <w:tab w:val="left" w:pos="2392"/>
        </w:tabs>
      </w:pPr>
      <w:r>
        <w:t>Benchmark sistemático com maior número de cenários e repetições.</w:t>
      </w:r>
    </w:p>
    <w:p w14:paraId="123239DB" w14:textId="77777777" w:rsidR="00835589" w:rsidRDefault="00835589" w:rsidP="00835589">
      <w:pPr>
        <w:pStyle w:val="ListParagraph"/>
        <w:numPr>
          <w:ilvl w:val="0"/>
          <w:numId w:val="11"/>
        </w:numPr>
        <w:tabs>
          <w:tab w:val="left" w:pos="2392"/>
        </w:tabs>
      </w:pPr>
      <w:r>
        <w:t>Integração de visualização geográfica avançada em mapa.</w:t>
      </w:r>
    </w:p>
    <w:p w14:paraId="2BE238B0" w14:textId="0F63ED5B" w:rsidR="00835589" w:rsidRDefault="00835589" w:rsidP="00835589">
      <w:pPr>
        <w:pStyle w:val="ListParagraph"/>
        <w:numPr>
          <w:ilvl w:val="0"/>
          <w:numId w:val="11"/>
        </w:numPr>
        <w:tabs>
          <w:tab w:val="left" w:pos="2392"/>
        </w:tabs>
      </w:pPr>
      <w:r>
        <w:t>Automatização de testes end-to-end da aplicação web</w:t>
      </w:r>
      <w:r>
        <w:t>.</w:t>
      </w:r>
    </w:p>
    <w:p w14:paraId="0A4F332B" w14:textId="77777777" w:rsidR="00835589" w:rsidRDefault="00835589" w:rsidP="00835589">
      <w:pPr>
        <w:tabs>
          <w:tab w:val="left" w:pos="2392"/>
        </w:tabs>
      </w:pPr>
    </w:p>
    <w:p w14:paraId="6F8FD3E5" w14:textId="77777777" w:rsidR="00835589" w:rsidRDefault="00835589" w:rsidP="00835589">
      <w:pPr>
        <w:tabs>
          <w:tab w:val="left" w:pos="2392"/>
        </w:tabs>
      </w:pPr>
    </w:p>
    <w:p w14:paraId="318DD47A" w14:textId="77777777" w:rsidR="00835589" w:rsidRDefault="00835589" w:rsidP="00835589">
      <w:pPr>
        <w:tabs>
          <w:tab w:val="left" w:pos="2392"/>
        </w:tabs>
      </w:pPr>
    </w:p>
    <w:p w14:paraId="5BB2E292" w14:textId="77777777" w:rsidR="00835589" w:rsidRDefault="00835589" w:rsidP="00835589">
      <w:pPr>
        <w:tabs>
          <w:tab w:val="left" w:pos="2392"/>
        </w:tabs>
      </w:pPr>
    </w:p>
    <w:p w14:paraId="32A55072" w14:textId="77777777" w:rsidR="00835589" w:rsidRDefault="00835589" w:rsidP="00835589">
      <w:pPr>
        <w:tabs>
          <w:tab w:val="left" w:pos="2392"/>
        </w:tabs>
      </w:pPr>
    </w:p>
    <w:p w14:paraId="61DFA53D" w14:textId="77777777" w:rsidR="00835589" w:rsidRDefault="00835589" w:rsidP="00835589">
      <w:pPr>
        <w:tabs>
          <w:tab w:val="left" w:pos="2392"/>
        </w:tabs>
      </w:pPr>
    </w:p>
    <w:p w14:paraId="47F38FFB" w14:textId="77777777" w:rsidR="00835589" w:rsidRDefault="00835589" w:rsidP="00835589">
      <w:pPr>
        <w:tabs>
          <w:tab w:val="left" w:pos="2392"/>
        </w:tabs>
      </w:pPr>
    </w:p>
    <w:p w14:paraId="78B6070A" w14:textId="77777777" w:rsidR="00835589" w:rsidRDefault="00835589" w:rsidP="00835589">
      <w:pPr>
        <w:tabs>
          <w:tab w:val="left" w:pos="2392"/>
        </w:tabs>
      </w:pPr>
    </w:p>
    <w:p w14:paraId="1BC51F7B" w14:textId="77777777" w:rsidR="008A314A" w:rsidRDefault="008A314A" w:rsidP="008A314A">
      <w:pPr>
        <w:tabs>
          <w:tab w:val="left" w:pos="2392"/>
        </w:tabs>
      </w:pPr>
    </w:p>
    <w:p w14:paraId="3675C19B" w14:textId="77777777" w:rsidR="0062583E" w:rsidRDefault="0062583E" w:rsidP="008A314A">
      <w:pPr>
        <w:tabs>
          <w:tab w:val="left" w:pos="2392"/>
        </w:tabs>
      </w:pPr>
    </w:p>
    <w:p w14:paraId="3282D158" w14:textId="2E5C332E" w:rsidR="0062583E" w:rsidRDefault="0062583E" w:rsidP="0062583E">
      <w:pPr>
        <w:pStyle w:val="Heading1"/>
        <w:numPr>
          <w:ilvl w:val="0"/>
          <w:numId w:val="0"/>
        </w:numPr>
        <w:ind w:left="432" w:hanging="432"/>
      </w:pPr>
      <w:bookmarkStart w:id="52" w:name="_Toc227939788"/>
      <w:r>
        <w:lastRenderedPageBreak/>
        <w:t>Referências Bibliográficas</w:t>
      </w:r>
      <w:bookmarkEnd w:id="52"/>
    </w:p>
    <w:p w14:paraId="62148F6C" w14:textId="0221EB2B" w:rsidR="0062583E" w:rsidRDefault="0062583E" w:rsidP="0062583E">
      <w:pPr>
        <w:rPr>
          <w:lang w:val="en-GB"/>
        </w:rPr>
      </w:pPr>
      <w:r w:rsidRPr="0062583E">
        <w:rPr>
          <w:lang w:val="en-GB"/>
        </w:rPr>
        <w:t xml:space="preserve">Koch, G., &amp; </w:t>
      </w:r>
      <w:proofErr w:type="spellStart"/>
      <w:r w:rsidRPr="0062583E">
        <w:rPr>
          <w:lang w:val="en-GB"/>
        </w:rPr>
        <w:t>Buitinck</w:t>
      </w:r>
      <w:proofErr w:type="spellEnd"/>
      <w:r w:rsidRPr="0062583E">
        <w:rPr>
          <w:lang w:val="en-GB"/>
        </w:rPr>
        <w:t xml:space="preserve">, L. (2023). </w:t>
      </w:r>
      <w:proofErr w:type="spellStart"/>
      <w:r w:rsidRPr="0062583E">
        <w:rPr>
          <w:lang w:val="en-GB"/>
        </w:rPr>
        <w:t>FastAPI</w:t>
      </w:r>
      <w:proofErr w:type="spellEnd"/>
      <w:r w:rsidRPr="0062583E">
        <w:rPr>
          <w:lang w:val="en-GB"/>
        </w:rPr>
        <w:t xml:space="preserve">. </w:t>
      </w:r>
      <w:hyperlink r:id="rId32" w:history="1">
        <w:r w:rsidRPr="00126652">
          <w:rPr>
            <w:rStyle w:val="Hyperlink"/>
            <w:lang w:val="en-GB"/>
          </w:rPr>
          <w:t>https://fastapi.tiangolo.com/</w:t>
        </w:r>
      </w:hyperlink>
    </w:p>
    <w:p w14:paraId="7FCACB94" w14:textId="74D714D2" w:rsidR="0062583E" w:rsidRDefault="0062583E" w:rsidP="0062583E">
      <w:pPr>
        <w:rPr>
          <w:lang w:val="en-GB"/>
        </w:rPr>
      </w:pPr>
      <w:r w:rsidRPr="0062583E">
        <w:rPr>
          <w:lang w:val="en-GB"/>
        </w:rPr>
        <w:t xml:space="preserve">React Developers. (2024). React documentation. </w:t>
      </w:r>
      <w:hyperlink r:id="rId33" w:history="1">
        <w:r w:rsidRPr="00126652">
          <w:rPr>
            <w:rStyle w:val="Hyperlink"/>
            <w:lang w:val="en-GB"/>
          </w:rPr>
          <w:t>https://react.dev/</w:t>
        </w:r>
      </w:hyperlink>
    </w:p>
    <w:p w14:paraId="3246FD46" w14:textId="3A76A462" w:rsidR="0062583E" w:rsidRDefault="0062583E" w:rsidP="0062583E">
      <w:r>
        <w:t xml:space="preserve">Vite Team. (2024). Vite documentation. </w:t>
      </w:r>
      <w:r>
        <w:fldChar w:fldCharType="begin"/>
      </w:r>
      <w:r>
        <w:instrText>HYPERLINK "</w:instrText>
      </w:r>
      <w:r>
        <w:instrText>https://vitejs.dev/</w:instrText>
      </w:r>
      <w:r>
        <w:instrText>"</w:instrText>
      </w:r>
      <w:r>
        <w:fldChar w:fldCharType="separate"/>
      </w:r>
      <w:r w:rsidRPr="00126652">
        <w:rPr>
          <w:rStyle w:val="Hyperlink"/>
        </w:rPr>
        <w:t>https://vitejs.dev/</w:t>
      </w:r>
      <w:r>
        <w:fldChar w:fldCharType="end"/>
      </w:r>
    </w:p>
    <w:p w14:paraId="0D2CDDD2" w14:textId="4AB3BC9E" w:rsidR="0062583E" w:rsidRDefault="0062583E" w:rsidP="0062583E">
      <w:pPr>
        <w:rPr>
          <w:lang w:val="en-GB"/>
        </w:rPr>
      </w:pPr>
      <w:proofErr w:type="spellStart"/>
      <w:r w:rsidRPr="0062583E">
        <w:rPr>
          <w:lang w:val="en-GB"/>
        </w:rPr>
        <w:t>JaidedAI</w:t>
      </w:r>
      <w:proofErr w:type="spellEnd"/>
      <w:r w:rsidRPr="0062583E">
        <w:rPr>
          <w:lang w:val="en-GB"/>
        </w:rPr>
        <w:t xml:space="preserve">. (2024). EasyOCR. GitHub. </w:t>
      </w:r>
      <w:hyperlink r:id="rId34" w:history="1">
        <w:r w:rsidRPr="00126652">
          <w:rPr>
            <w:rStyle w:val="Hyperlink"/>
            <w:lang w:val="en-GB"/>
          </w:rPr>
          <w:t>https://github.com/JaidedAI/EasyOCR</w:t>
        </w:r>
      </w:hyperlink>
    </w:p>
    <w:p w14:paraId="65D753E5" w14:textId="502A414A" w:rsidR="0062583E" w:rsidRDefault="0062583E" w:rsidP="0062583E">
      <w:r>
        <w:t xml:space="preserve">Ollama. (2024). Ollama documentation. </w:t>
      </w:r>
      <w:r>
        <w:fldChar w:fldCharType="begin"/>
      </w:r>
      <w:r>
        <w:instrText>HYPERLINK "</w:instrText>
      </w:r>
      <w:r>
        <w:instrText>https://ollama.com/librar</w:instrText>
      </w:r>
      <w:r>
        <w:instrText>"</w:instrText>
      </w:r>
      <w:r>
        <w:fldChar w:fldCharType="separate"/>
      </w:r>
      <w:r w:rsidRPr="00126652">
        <w:rPr>
          <w:rStyle w:val="Hyperlink"/>
        </w:rPr>
        <w:t>https://ollama.com/librar</w:t>
      </w:r>
      <w:r>
        <w:fldChar w:fldCharType="end"/>
      </w:r>
    </w:p>
    <w:p w14:paraId="5A568722" w14:textId="6986E114" w:rsidR="0062583E" w:rsidRDefault="0062583E" w:rsidP="0062583E">
      <w:pPr>
        <w:rPr>
          <w:lang w:val="en-GB"/>
        </w:rPr>
      </w:pPr>
      <w:r w:rsidRPr="0062583E">
        <w:rPr>
          <w:lang w:val="en-GB"/>
        </w:rPr>
        <w:t xml:space="preserve">Python Software Foundation. (2024). </w:t>
      </w:r>
      <w:proofErr w:type="spellStart"/>
      <w:r w:rsidRPr="0062583E">
        <w:rPr>
          <w:lang w:val="en-GB"/>
        </w:rPr>
        <w:t>json</w:t>
      </w:r>
      <w:proofErr w:type="spellEnd"/>
      <w:r w:rsidRPr="0062583E">
        <w:rPr>
          <w:lang w:val="en-GB"/>
        </w:rPr>
        <w:t xml:space="preserve"> — JSON encoder and decoder. In Python 3 documentation. </w:t>
      </w:r>
      <w:hyperlink r:id="rId35" w:history="1">
        <w:r w:rsidRPr="00126652">
          <w:rPr>
            <w:rStyle w:val="Hyperlink"/>
            <w:lang w:val="en-GB"/>
          </w:rPr>
          <w:t>https://docs.python.org/3/library/json.html</w:t>
        </w:r>
      </w:hyperlink>
    </w:p>
    <w:p w14:paraId="63809DED" w14:textId="2637453D" w:rsidR="0062583E" w:rsidRDefault="0062583E" w:rsidP="0062583E">
      <w:pPr>
        <w:rPr>
          <w:lang w:val="en-GB"/>
        </w:rPr>
      </w:pPr>
      <w:r w:rsidRPr="0062583E">
        <w:rPr>
          <w:lang w:val="en-GB"/>
        </w:rPr>
        <w:t xml:space="preserve">The Apache Software Foundation. (2024). Common format and MIME type for comma-separated values (CSV). </w:t>
      </w:r>
      <w:hyperlink r:id="rId36" w:history="1">
        <w:r w:rsidRPr="00126652">
          <w:rPr>
            <w:rStyle w:val="Hyperlink"/>
            <w:lang w:val="en-GB"/>
          </w:rPr>
          <w:t>https://www.rfc-editor.org/rfc/rfc4180</w:t>
        </w:r>
      </w:hyperlink>
    </w:p>
    <w:sectPr w:rsidR="0062583E" w:rsidSect="007410AC">
      <w:headerReference w:type="default" r:id="rId37"/>
      <w:footerReference w:type="default" r:id="rId38"/>
      <w:type w:val="oddPage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7C82" w14:textId="77777777" w:rsidR="002B413A" w:rsidRDefault="002B413A" w:rsidP="00F007A6">
      <w:pPr>
        <w:spacing w:before="0" w:after="0" w:line="240" w:lineRule="auto"/>
      </w:pPr>
      <w:r>
        <w:separator/>
      </w:r>
    </w:p>
  </w:endnote>
  <w:endnote w:type="continuationSeparator" w:id="0">
    <w:p w14:paraId="0FA77899" w14:textId="77777777" w:rsidR="002B413A" w:rsidRDefault="002B413A" w:rsidP="00F007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6568830"/>
      <w:docPartObj>
        <w:docPartGallery w:val="Page Numbers (Bottom of Page)"/>
        <w:docPartUnique/>
      </w:docPartObj>
    </w:sdtPr>
    <w:sdtContent>
      <w:p w14:paraId="6B395499" w14:textId="71FDD6F3" w:rsidR="00384F91" w:rsidRDefault="00AE5B6C" w:rsidP="00AE5B6C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 w:rsidRPr="00F007A6"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5410839"/>
      <w:docPartObj>
        <w:docPartGallery w:val="Page Numbers (Bottom of Page)"/>
        <w:docPartUnique/>
      </w:docPartObj>
    </w:sdtPr>
    <w:sdtContent>
      <w:p w14:paraId="0D0337B8" w14:textId="77777777" w:rsidR="00384F91" w:rsidRDefault="00384F91" w:rsidP="00F007A6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 w:rsidRPr="008A314A">
          <w:instrText>PAGE   \* MERGEFORMAT</w:instrText>
        </w:r>
        <w:r>
          <w:fldChar w:fldCharType="separate"/>
        </w:r>
        <w:r w:rsidR="00A42F23">
          <w:rPr>
            <w:noProof/>
          </w:rPr>
          <w:t>9</w:t>
        </w:r>
        <w:r>
          <w:fldChar w:fldCharType="end"/>
        </w:r>
      </w:p>
    </w:sdtContent>
  </w:sdt>
  <w:p w14:paraId="4F7D52ED" w14:textId="77777777" w:rsidR="00384F91" w:rsidRDefault="00384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478FD" w14:textId="77777777" w:rsidR="002B413A" w:rsidRDefault="002B413A" w:rsidP="00F007A6">
      <w:pPr>
        <w:spacing w:before="0" w:after="0" w:line="240" w:lineRule="auto"/>
      </w:pPr>
      <w:r>
        <w:separator/>
      </w:r>
    </w:p>
  </w:footnote>
  <w:footnote w:type="continuationSeparator" w:id="0">
    <w:p w14:paraId="4C6A29EE" w14:textId="77777777" w:rsidR="002B413A" w:rsidRDefault="002B413A" w:rsidP="00F007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93E0" w14:textId="77777777" w:rsidR="00384F91" w:rsidRPr="00AC59A1" w:rsidRDefault="00384F91" w:rsidP="00AC5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A62"/>
    <w:multiLevelType w:val="hybridMultilevel"/>
    <w:tmpl w:val="6F6CE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21E"/>
    <w:multiLevelType w:val="hybridMultilevel"/>
    <w:tmpl w:val="A2B8E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74D23"/>
    <w:multiLevelType w:val="hybridMultilevel"/>
    <w:tmpl w:val="02FAA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903EB"/>
    <w:multiLevelType w:val="hybridMultilevel"/>
    <w:tmpl w:val="EE04B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133C8"/>
    <w:multiLevelType w:val="hybridMultilevel"/>
    <w:tmpl w:val="5E7AD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604C7"/>
    <w:multiLevelType w:val="multilevel"/>
    <w:tmpl w:val="08160025"/>
    <w:lvl w:ilvl="0">
      <w:start w:val="1"/>
      <w:numFmt w:val="decimal"/>
      <w:pStyle w:val="Heading1"/>
      <w:lvlText w:val="%1"/>
      <w:lvlJc w:val="left"/>
      <w:pPr>
        <w:ind w:left="999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2E57E1C"/>
    <w:multiLevelType w:val="hybridMultilevel"/>
    <w:tmpl w:val="A75AB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96DC2"/>
    <w:multiLevelType w:val="hybridMultilevel"/>
    <w:tmpl w:val="0024A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C7865"/>
    <w:multiLevelType w:val="hybridMultilevel"/>
    <w:tmpl w:val="09B0F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E0825"/>
    <w:multiLevelType w:val="hybridMultilevel"/>
    <w:tmpl w:val="348A1C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E04AC"/>
    <w:multiLevelType w:val="hybridMultilevel"/>
    <w:tmpl w:val="F2B6E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77F09"/>
    <w:multiLevelType w:val="hybridMultilevel"/>
    <w:tmpl w:val="C07E2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B7A10"/>
    <w:multiLevelType w:val="hybridMultilevel"/>
    <w:tmpl w:val="0608B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D6B76"/>
    <w:multiLevelType w:val="hybridMultilevel"/>
    <w:tmpl w:val="D6644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812478">
    <w:abstractNumId w:val="5"/>
  </w:num>
  <w:num w:numId="2" w16cid:durableId="1778865447">
    <w:abstractNumId w:val="1"/>
  </w:num>
  <w:num w:numId="3" w16cid:durableId="2006399633">
    <w:abstractNumId w:val="13"/>
  </w:num>
  <w:num w:numId="4" w16cid:durableId="517697031">
    <w:abstractNumId w:val="10"/>
  </w:num>
  <w:num w:numId="5" w16cid:durableId="195436597">
    <w:abstractNumId w:val="8"/>
  </w:num>
  <w:num w:numId="6" w16cid:durableId="171528178">
    <w:abstractNumId w:val="3"/>
  </w:num>
  <w:num w:numId="7" w16cid:durableId="604265299">
    <w:abstractNumId w:val="7"/>
  </w:num>
  <w:num w:numId="8" w16cid:durableId="1117872599">
    <w:abstractNumId w:val="4"/>
  </w:num>
  <w:num w:numId="9" w16cid:durableId="1891377400">
    <w:abstractNumId w:val="0"/>
  </w:num>
  <w:num w:numId="10" w16cid:durableId="629476444">
    <w:abstractNumId w:val="11"/>
  </w:num>
  <w:num w:numId="11" w16cid:durableId="830675699">
    <w:abstractNumId w:val="2"/>
  </w:num>
  <w:num w:numId="12" w16cid:durableId="466051948">
    <w:abstractNumId w:val="12"/>
  </w:num>
  <w:num w:numId="13" w16cid:durableId="917904990">
    <w:abstractNumId w:val="6"/>
  </w:num>
  <w:num w:numId="14" w16cid:durableId="891110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19"/>
    <w:rsid w:val="000072B3"/>
    <w:rsid w:val="000621AB"/>
    <w:rsid w:val="00096C9D"/>
    <w:rsid w:val="000E74F8"/>
    <w:rsid w:val="000F0619"/>
    <w:rsid w:val="001019AE"/>
    <w:rsid w:val="001064F6"/>
    <w:rsid w:val="00162A53"/>
    <w:rsid w:val="001A2FB0"/>
    <w:rsid w:val="001B779E"/>
    <w:rsid w:val="001C66C0"/>
    <w:rsid w:val="002044D2"/>
    <w:rsid w:val="0026558F"/>
    <w:rsid w:val="002844D3"/>
    <w:rsid w:val="002B413A"/>
    <w:rsid w:val="00302AB1"/>
    <w:rsid w:val="00327445"/>
    <w:rsid w:val="00331D42"/>
    <w:rsid w:val="003536BA"/>
    <w:rsid w:val="00362EF3"/>
    <w:rsid w:val="003715C0"/>
    <w:rsid w:val="00384F91"/>
    <w:rsid w:val="003A637E"/>
    <w:rsid w:val="00443E19"/>
    <w:rsid w:val="004764C2"/>
    <w:rsid w:val="00476833"/>
    <w:rsid w:val="004C10B0"/>
    <w:rsid w:val="004D3D5C"/>
    <w:rsid w:val="004F11FB"/>
    <w:rsid w:val="00514940"/>
    <w:rsid w:val="005215D2"/>
    <w:rsid w:val="00543F1E"/>
    <w:rsid w:val="00562937"/>
    <w:rsid w:val="00563A75"/>
    <w:rsid w:val="005953A3"/>
    <w:rsid w:val="005A1A78"/>
    <w:rsid w:val="005A45AE"/>
    <w:rsid w:val="005F7CCB"/>
    <w:rsid w:val="0062583E"/>
    <w:rsid w:val="00643EBA"/>
    <w:rsid w:val="00645829"/>
    <w:rsid w:val="006D5DAC"/>
    <w:rsid w:val="006D7559"/>
    <w:rsid w:val="00712F61"/>
    <w:rsid w:val="007367DA"/>
    <w:rsid w:val="007410AC"/>
    <w:rsid w:val="0076758D"/>
    <w:rsid w:val="00777C88"/>
    <w:rsid w:val="007A2309"/>
    <w:rsid w:val="007A2FB9"/>
    <w:rsid w:val="007E74A9"/>
    <w:rsid w:val="007F638D"/>
    <w:rsid w:val="0080180F"/>
    <w:rsid w:val="008054F4"/>
    <w:rsid w:val="00825697"/>
    <w:rsid w:val="00835589"/>
    <w:rsid w:val="00851E11"/>
    <w:rsid w:val="008751A3"/>
    <w:rsid w:val="008751B5"/>
    <w:rsid w:val="008A314A"/>
    <w:rsid w:val="008E10DF"/>
    <w:rsid w:val="0095144B"/>
    <w:rsid w:val="009A7A58"/>
    <w:rsid w:val="00A14C6A"/>
    <w:rsid w:val="00A42F23"/>
    <w:rsid w:val="00A50D19"/>
    <w:rsid w:val="00A86055"/>
    <w:rsid w:val="00AB1F27"/>
    <w:rsid w:val="00AC59A1"/>
    <w:rsid w:val="00AD3420"/>
    <w:rsid w:val="00AE06C6"/>
    <w:rsid w:val="00AE5B6C"/>
    <w:rsid w:val="00B0703A"/>
    <w:rsid w:val="00B45D69"/>
    <w:rsid w:val="00B55E1F"/>
    <w:rsid w:val="00B85D70"/>
    <w:rsid w:val="00BA184D"/>
    <w:rsid w:val="00C27751"/>
    <w:rsid w:val="00C37368"/>
    <w:rsid w:val="00C748E2"/>
    <w:rsid w:val="00CB16BE"/>
    <w:rsid w:val="00D9351D"/>
    <w:rsid w:val="00DB1A49"/>
    <w:rsid w:val="00DB6867"/>
    <w:rsid w:val="00DE6720"/>
    <w:rsid w:val="00E373CF"/>
    <w:rsid w:val="00EA5A81"/>
    <w:rsid w:val="00EE1963"/>
    <w:rsid w:val="00F007A6"/>
    <w:rsid w:val="00F2634E"/>
    <w:rsid w:val="00F62C87"/>
    <w:rsid w:val="00F7098B"/>
    <w:rsid w:val="00FC2836"/>
    <w:rsid w:val="00FE0AE6"/>
    <w:rsid w:val="00FE5D47"/>
    <w:rsid w:val="00F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F2C0B"/>
  <w15:chartTrackingRefBased/>
  <w15:docId w15:val="{5F0CDFAE-8412-4650-9D75-CD1D5B3A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7A6"/>
    <w:pPr>
      <w:spacing w:before="120" w:after="24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7A6"/>
    <w:pPr>
      <w:keepNext/>
      <w:keepLines/>
      <w:numPr>
        <w:numId w:val="1"/>
      </w:numPr>
      <w:spacing w:before="360"/>
      <w:ind w:left="432"/>
      <w:outlineLvl w:val="0"/>
    </w:pPr>
    <w:rPr>
      <w:rFonts w:ascii="Arial" w:eastAsiaTheme="majorEastAsia" w:hAnsi="Arial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7A6"/>
    <w:pPr>
      <w:keepNext/>
      <w:keepLines/>
      <w:numPr>
        <w:ilvl w:val="1"/>
        <w:numId w:val="1"/>
      </w:numPr>
      <w:spacing w:before="360"/>
      <w:outlineLvl w:val="1"/>
    </w:pPr>
    <w:rPr>
      <w:rFonts w:ascii="Arial" w:eastAsiaTheme="majorEastAsia" w:hAnsi="Arial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836"/>
    <w:pPr>
      <w:keepNext/>
      <w:keepLines/>
      <w:numPr>
        <w:ilvl w:val="2"/>
        <w:numId w:val="1"/>
      </w:numPr>
      <w:spacing w:before="360"/>
      <w:outlineLvl w:val="2"/>
    </w:pPr>
    <w:rPr>
      <w:rFonts w:ascii="Arial" w:eastAsiaTheme="majorEastAsia" w:hAnsi="Arial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4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4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4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4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4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4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A6"/>
    <w:rPr>
      <w:rFonts w:ascii="Arial" w:eastAsiaTheme="majorEastAsia" w:hAnsi="Arial" w:cstheme="majorBidi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07A6"/>
    <w:rPr>
      <w:rFonts w:ascii="Arial" w:eastAsiaTheme="majorEastAsia" w:hAnsi="Arial" w:cstheme="majorBidi"/>
      <w:b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007A6"/>
    <w:pPr>
      <w:spacing w:before="360"/>
      <w:contextualSpacing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A6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paragraph" w:styleId="Header">
    <w:name w:val="header"/>
    <w:basedOn w:val="Normal"/>
    <w:link w:val="HeaderCha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7A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7A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2836"/>
    <w:rPr>
      <w:rFonts w:ascii="Arial" w:eastAsiaTheme="majorEastAsia" w:hAnsi="Arial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42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4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4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4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643EBA"/>
    <w:pPr>
      <w:spacing w:before="0" w:after="200" w:line="240" w:lineRule="auto"/>
    </w:pPr>
    <w:rPr>
      <w:i/>
      <w:iCs/>
      <w:sz w:val="18"/>
      <w:szCs w:val="18"/>
    </w:rPr>
  </w:style>
  <w:style w:type="paragraph" w:styleId="NoSpacing">
    <w:name w:val="No Spacing"/>
    <w:uiPriority w:val="1"/>
    <w:qFormat/>
    <w:rsid w:val="00FC2836"/>
    <w:pPr>
      <w:spacing w:after="0" w:line="240" w:lineRule="auto"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FC2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62EF3"/>
    <w:pPr>
      <w:numPr>
        <w:numId w:val="0"/>
      </w:numPr>
      <w:spacing w:before="240" w:after="0" w:line="259" w:lineRule="auto"/>
      <w:jc w:val="left"/>
      <w:outlineLvl w:val="9"/>
    </w:pPr>
    <w:rPr>
      <w:b w:val="0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362E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EF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2EF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2EF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62EF3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62A5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2A53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62A5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4F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4F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675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5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758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75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758D"/>
    <w:rPr>
      <w:rFonts w:ascii="Times New Roman" w:hAnsi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FE5D4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C59A1"/>
    <w:rPr>
      <w:color w:val="666666"/>
    </w:rPr>
  </w:style>
  <w:style w:type="character" w:styleId="UnresolvedMention">
    <w:name w:val="Unresolved Mention"/>
    <w:basedOn w:val="DefaultParagraphFont"/>
    <w:uiPriority w:val="99"/>
    <w:rsid w:val="00625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github.com/JaidedAI/EasyOC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react.dev/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hyperlink" Target="https://fastapi.tiangolo.com/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rfc-editor.org/rfc/rfc418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ocs.python.org/3/library/json.html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sa2022\Downloads\ModeloRelatorioEstagioTeSP-v3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7E21C-D93D-534E-959B-E8DE85F250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38a7698-8e68-42a1-be26-3c613a1a68a9}" enabled="1" method="Standard" siteId="{d8534ede-19b2-425f-81f7-49a3b5cbbf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ModeloRelatorioEstagioTeSP-v3.dotx</Template>
  <TotalTime>194</TotalTime>
  <Pages>1</Pages>
  <Words>3130</Words>
  <Characters>17842</Characters>
  <Application>Microsoft Office Word</Application>
  <DocSecurity>0</DocSecurity>
  <Lines>148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Bernardo</dc:creator>
  <cp:keywords/>
  <dc:description/>
  <cp:lastModifiedBy>Susana Daniela Tavares</cp:lastModifiedBy>
  <cp:revision>8</cp:revision>
  <cp:lastPrinted>2026-04-24T15:16:00Z</cp:lastPrinted>
  <dcterms:created xsi:type="dcterms:W3CDTF">2026-03-13T15:01:00Z</dcterms:created>
  <dcterms:modified xsi:type="dcterms:W3CDTF">2026-04-24T15:25:00Z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quental@estv.ipv.pt@www.mendeley.com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